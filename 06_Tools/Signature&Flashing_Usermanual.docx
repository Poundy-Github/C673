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2B8AA" w14:textId="77777777" w:rsidR="00B82DAF" w:rsidRDefault="00B82DAF" w:rsidP="00DB6E2F">
      <w:pPr>
        <w:pStyle w:val="Title"/>
      </w:pPr>
      <w:r>
        <w:t>Application Signature Tools</w:t>
      </w:r>
    </w:p>
    <w:p w14:paraId="002D5906" w14:textId="77777777" w:rsidR="00B82DAF" w:rsidRDefault="00B82DAF" w:rsidP="00DB6E2F">
      <w:pPr>
        <w:pStyle w:val="Title"/>
      </w:pPr>
      <w:r>
        <w:t>&amp;</w:t>
      </w:r>
    </w:p>
    <w:p w14:paraId="39235F2B" w14:textId="66BCF360" w:rsidR="00B82DAF" w:rsidRDefault="00B82DAF" w:rsidP="00DB6E2F">
      <w:pPr>
        <w:pStyle w:val="Title"/>
      </w:pPr>
      <w:r w:rsidRPr="00B82DAF">
        <w:t>CANoe</w:t>
      </w:r>
      <w:r>
        <w:t xml:space="preserve"> </w:t>
      </w:r>
      <w:r w:rsidRPr="00B82DAF">
        <w:t>Flashing</w:t>
      </w:r>
      <w:r>
        <w:t xml:space="preserve"> </w:t>
      </w:r>
      <w:r w:rsidRPr="00B82DAF">
        <w:t>Tools</w:t>
      </w:r>
      <w:r>
        <w:t xml:space="preserve"> </w:t>
      </w:r>
    </w:p>
    <w:p w14:paraId="209D9A2A" w14:textId="1E86C729" w:rsidR="00DB6E2F" w:rsidRDefault="00B82DAF" w:rsidP="00DB6E2F">
      <w:pPr>
        <w:pStyle w:val="Title"/>
      </w:pPr>
      <w:r w:rsidRPr="00B82DAF">
        <w:t>User</w:t>
      </w:r>
      <w:r w:rsidR="009F080E">
        <w:t>M</w:t>
      </w:r>
      <w:r w:rsidRPr="00B82DAF">
        <w:t>anual</w:t>
      </w:r>
    </w:p>
    <w:p w14:paraId="67AF5AF4" w14:textId="4D413940" w:rsidR="00B82DAF" w:rsidRDefault="00B82DAF" w:rsidP="00B82DAF"/>
    <w:p w14:paraId="5A3E3AB1" w14:textId="77777777" w:rsidR="00B82DAF" w:rsidRPr="00B82DAF" w:rsidRDefault="00B82DAF" w:rsidP="00B82DAF"/>
    <w:tbl>
      <w:tblPr>
        <w:tblStyle w:val="TableGrid"/>
        <w:tblpPr w:leftFromText="180" w:rightFromText="180" w:vertAnchor="text" w:horzAnchor="margin" w:tblpY="1098"/>
        <w:tblW w:w="9350" w:type="dxa"/>
        <w:tblLayout w:type="fixed"/>
        <w:tblLook w:val="04A0" w:firstRow="1" w:lastRow="0" w:firstColumn="1" w:lastColumn="0" w:noHBand="0" w:noVBand="1"/>
      </w:tblPr>
      <w:tblGrid>
        <w:gridCol w:w="1047"/>
        <w:gridCol w:w="1220"/>
        <w:gridCol w:w="1598"/>
        <w:gridCol w:w="1080"/>
        <w:gridCol w:w="4405"/>
      </w:tblGrid>
      <w:tr w:rsidR="00B82DAF" w14:paraId="5F161B65" w14:textId="77777777" w:rsidTr="000868B8">
        <w:tc>
          <w:tcPr>
            <w:tcW w:w="1047" w:type="dxa"/>
          </w:tcPr>
          <w:p w14:paraId="7D4D8BA0" w14:textId="77777777" w:rsidR="00B82DAF" w:rsidRDefault="00B82DAF" w:rsidP="00B82DAF">
            <w:pPr>
              <w:jc w:val="center"/>
            </w:pPr>
            <w:r>
              <w:t>Version</w:t>
            </w:r>
          </w:p>
        </w:tc>
        <w:tc>
          <w:tcPr>
            <w:tcW w:w="1220" w:type="dxa"/>
          </w:tcPr>
          <w:p w14:paraId="22F26AB8" w14:textId="77777777" w:rsidR="00B82DAF" w:rsidRDefault="00B82DAF" w:rsidP="00B82DAF">
            <w:pPr>
              <w:jc w:val="center"/>
            </w:pPr>
            <w:r>
              <w:t>Data</w:t>
            </w:r>
          </w:p>
        </w:tc>
        <w:tc>
          <w:tcPr>
            <w:tcW w:w="1598" w:type="dxa"/>
          </w:tcPr>
          <w:p w14:paraId="48F4D668" w14:textId="77777777" w:rsidR="00B82DAF" w:rsidRDefault="00B82DAF" w:rsidP="00B82DAF">
            <w:pPr>
              <w:jc w:val="center"/>
            </w:pPr>
            <w:r>
              <w:t>Author</w:t>
            </w:r>
          </w:p>
        </w:tc>
        <w:tc>
          <w:tcPr>
            <w:tcW w:w="1080" w:type="dxa"/>
          </w:tcPr>
          <w:p w14:paraId="73D22B25" w14:textId="77777777" w:rsidR="00B82DAF" w:rsidRDefault="00B82DAF" w:rsidP="00B82DAF">
            <w:pPr>
              <w:jc w:val="center"/>
            </w:pPr>
            <w:r>
              <w:t>Status</w:t>
            </w:r>
          </w:p>
        </w:tc>
        <w:tc>
          <w:tcPr>
            <w:tcW w:w="4405" w:type="dxa"/>
          </w:tcPr>
          <w:p w14:paraId="60CE22B3" w14:textId="77777777" w:rsidR="00B82DAF" w:rsidRDefault="00B82DAF" w:rsidP="00B82DAF">
            <w:pPr>
              <w:jc w:val="center"/>
            </w:pPr>
            <w:r>
              <w:t>Remarks</w:t>
            </w:r>
          </w:p>
        </w:tc>
      </w:tr>
      <w:tr w:rsidR="00B82DAF" w14:paraId="136BCE32" w14:textId="77777777" w:rsidTr="000868B8">
        <w:tc>
          <w:tcPr>
            <w:tcW w:w="1047" w:type="dxa"/>
          </w:tcPr>
          <w:p w14:paraId="6E25E0E2" w14:textId="77777777" w:rsidR="00B82DAF" w:rsidRDefault="00B82DAF" w:rsidP="00B82DAF">
            <w:r>
              <w:t>V0.0.1</w:t>
            </w:r>
          </w:p>
        </w:tc>
        <w:tc>
          <w:tcPr>
            <w:tcW w:w="1220" w:type="dxa"/>
          </w:tcPr>
          <w:p w14:paraId="3E312D38" w14:textId="77777777" w:rsidR="00B82DAF" w:rsidRDefault="00B82DAF" w:rsidP="00B82DAF">
            <w:r>
              <w:t>2022.03.28</w:t>
            </w:r>
          </w:p>
        </w:tc>
        <w:tc>
          <w:tcPr>
            <w:tcW w:w="1598" w:type="dxa"/>
          </w:tcPr>
          <w:p w14:paraId="7FA0A591" w14:textId="77777777" w:rsidR="00B82DAF" w:rsidRDefault="00B82DAF" w:rsidP="00B82DAF">
            <w:r>
              <w:t>Chaoqiang</w:t>
            </w:r>
          </w:p>
        </w:tc>
        <w:tc>
          <w:tcPr>
            <w:tcW w:w="1080" w:type="dxa"/>
          </w:tcPr>
          <w:p w14:paraId="50FC9EEA" w14:textId="77777777" w:rsidR="00B82DAF" w:rsidRDefault="00B82DAF" w:rsidP="00B82DAF">
            <w:r>
              <w:t>Init</w:t>
            </w:r>
          </w:p>
        </w:tc>
        <w:tc>
          <w:tcPr>
            <w:tcW w:w="4405" w:type="dxa"/>
          </w:tcPr>
          <w:p w14:paraId="06695EF0" w14:textId="77777777" w:rsidR="00B82DAF" w:rsidRDefault="00B82DAF" w:rsidP="00B82DAF">
            <w:r>
              <w:t>Init Version</w:t>
            </w:r>
          </w:p>
        </w:tc>
      </w:tr>
      <w:tr w:rsidR="00B82DAF" w14:paraId="1BD30D84" w14:textId="77777777" w:rsidTr="000868B8">
        <w:tc>
          <w:tcPr>
            <w:tcW w:w="1047" w:type="dxa"/>
          </w:tcPr>
          <w:p w14:paraId="29D1FFB3" w14:textId="36A5490B" w:rsidR="00B82DAF" w:rsidRDefault="00456DD9" w:rsidP="00B82DAF">
            <w:r>
              <w:t>V0.0.2</w:t>
            </w:r>
          </w:p>
        </w:tc>
        <w:tc>
          <w:tcPr>
            <w:tcW w:w="1220" w:type="dxa"/>
          </w:tcPr>
          <w:p w14:paraId="784B3DF5" w14:textId="58C1CCEA" w:rsidR="00B82DAF" w:rsidRDefault="00456DD9" w:rsidP="00B82DAF">
            <w:r>
              <w:t>2022.05.17</w:t>
            </w:r>
          </w:p>
        </w:tc>
        <w:tc>
          <w:tcPr>
            <w:tcW w:w="1598" w:type="dxa"/>
          </w:tcPr>
          <w:p w14:paraId="7994C83A" w14:textId="38E25872" w:rsidR="00B82DAF" w:rsidRDefault="00456DD9" w:rsidP="00B82DAF">
            <w:r>
              <w:t>Mingfen XIAO</w:t>
            </w:r>
          </w:p>
        </w:tc>
        <w:tc>
          <w:tcPr>
            <w:tcW w:w="1080" w:type="dxa"/>
          </w:tcPr>
          <w:p w14:paraId="5BD24C62" w14:textId="4C5BB993" w:rsidR="00B82DAF" w:rsidRDefault="000868B8" w:rsidP="00B82DAF">
            <w:r>
              <w:t>Modified</w:t>
            </w:r>
          </w:p>
        </w:tc>
        <w:tc>
          <w:tcPr>
            <w:tcW w:w="4405" w:type="dxa"/>
          </w:tcPr>
          <w:p w14:paraId="339EB91A" w14:textId="7B678C5E" w:rsidR="00B82DAF" w:rsidRDefault="00456DD9" w:rsidP="00B24CCA">
            <w:pPr>
              <w:pStyle w:val="ListParagraph"/>
              <w:numPr>
                <w:ilvl w:val="0"/>
                <w:numId w:val="28"/>
              </w:numPr>
            </w:pPr>
            <w:r>
              <w:t>Chapter 5,added some comments</w:t>
            </w:r>
          </w:p>
          <w:p w14:paraId="2DC93A6C" w14:textId="30A21106" w:rsidR="00456DD9" w:rsidRDefault="00AE681D" w:rsidP="00B24CCA">
            <w:pPr>
              <w:pStyle w:val="ListParagraph"/>
              <w:numPr>
                <w:ilvl w:val="0"/>
                <w:numId w:val="28"/>
              </w:numPr>
            </w:pPr>
            <w:r>
              <w:t>Add Chapter 8</w:t>
            </w:r>
          </w:p>
        </w:tc>
      </w:tr>
      <w:tr w:rsidR="00B82DAF" w14:paraId="18A34126" w14:textId="77777777" w:rsidTr="000868B8">
        <w:tc>
          <w:tcPr>
            <w:tcW w:w="1047" w:type="dxa"/>
          </w:tcPr>
          <w:p w14:paraId="0ABA30FC" w14:textId="265E46E8" w:rsidR="00B82DAF" w:rsidRDefault="00124B79" w:rsidP="00B82DAF">
            <w:r>
              <w:t>V0.0.3</w:t>
            </w:r>
          </w:p>
        </w:tc>
        <w:tc>
          <w:tcPr>
            <w:tcW w:w="1220" w:type="dxa"/>
          </w:tcPr>
          <w:p w14:paraId="23F5F795" w14:textId="3AEB57B3" w:rsidR="00B82DAF" w:rsidRDefault="00124B79" w:rsidP="00B82DAF">
            <w:r>
              <w:t>2022.05.20</w:t>
            </w:r>
          </w:p>
        </w:tc>
        <w:tc>
          <w:tcPr>
            <w:tcW w:w="1598" w:type="dxa"/>
          </w:tcPr>
          <w:p w14:paraId="2E27E646" w14:textId="6BA2C344" w:rsidR="00B82DAF" w:rsidRDefault="00124B79" w:rsidP="00B82DAF">
            <w:r>
              <w:t>Mingfen XIAO</w:t>
            </w:r>
          </w:p>
        </w:tc>
        <w:tc>
          <w:tcPr>
            <w:tcW w:w="1080" w:type="dxa"/>
          </w:tcPr>
          <w:p w14:paraId="4BB9C86C" w14:textId="75EB15F0" w:rsidR="00B82DAF" w:rsidRDefault="000868B8" w:rsidP="00B82DAF">
            <w:r>
              <w:t>Modified</w:t>
            </w:r>
          </w:p>
        </w:tc>
        <w:tc>
          <w:tcPr>
            <w:tcW w:w="4405" w:type="dxa"/>
          </w:tcPr>
          <w:p w14:paraId="5D722DB6" w14:textId="0864A82D" w:rsidR="00B82DAF" w:rsidRDefault="00124B79" w:rsidP="00B24CCA">
            <w:pPr>
              <w:pStyle w:val="ListParagraph"/>
              <w:numPr>
                <w:ilvl w:val="0"/>
                <w:numId w:val="27"/>
              </w:numPr>
            </w:pPr>
            <w:r>
              <w:t xml:space="preserve">Ajust the </w:t>
            </w:r>
            <w:r w:rsidRPr="00124B79">
              <w:t>structure</w:t>
            </w:r>
          </w:p>
          <w:p w14:paraId="314AAB88" w14:textId="571AA0A3" w:rsidR="00124B79" w:rsidRDefault="00124B79" w:rsidP="00B24CCA">
            <w:pPr>
              <w:pStyle w:val="ListParagraph"/>
              <w:numPr>
                <w:ilvl w:val="0"/>
                <w:numId w:val="27"/>
              </w:numPr>
            </w:pPr>
            <w:r>
              <w:t>Added Chapter 3</w:t>
            </w:r>
          </w:p>
        </w:tc>
      </w:tr>
      <w:tr w:rsidR="00B82DAF" w14:paraId="53AD94A7" w14:textId="77777777" w:rsidTr="000868B8">
        <w:tc>
          <w:tcPr>
            <w:tcW w:w="1047" w:type="dxa"/>
          </w:tcPr>
          <w:p w14:paraId="4A06FFE2" w14:textId="182DEA33" w:rsidR="00B82DAF" w:rsidRDefault="00EF6A86" w:rsidP="00B82DAF">
            <w:r>
              <w:t>V0.0</w:t>
            </w:r>
            <w:r w:rsidR="005D46F3">
              <w:t>.</w:t>
            </w:r>
            <w:r>
              <w:t>4</w:t>
            </w:r>
          </w:p>
        </w:tc>
        <w:tc>
          <w:tcPr>
            <w:tcW w:w="1220" w:type="dxa"/>
          </w:tcPr>
          <w:p w14:paraId="099359F8" w14:textId="74ACA187" w:rsidR="00B82DAF" w:rsidRDefault="00EF6A86" w:rsidP="00B82DAF">
            <w:r>
              <w:t>2022.09.21</w:t>
            </w:r>
          </w:p>
        </w:tc>
        <w:tc>
          <w:tcPr>
            <w:tcW w:w="1598" w:type="dxa"/>
          </w:tcPr>
          <w:p w14:paraId="74EF42E7" w14:textId="690B1311" w:rsidR="00B82DAF" w:rsidRDefault="00EF6A86" w:rsidP="00B82DAF">
            <w:r>
              <w:t>Chaoqiang Yan</w:t>
            </w:r>
          </w:p>
        </w:tc>
        <w:tc>
          <w:tcPr>
            <w:tcW w:w="1080" w:type="dxa"/>
          </w:tcPr>
          <w:p w14:paraId="19E68085" w14:textId="39D88C98" w:rsidR="00B82DAF" w:rsidRDefault="00EF6A86" w:rsidP="00B82DAF">
            <w:r>
              <w:t>Modified</w:t>
            </w:r>
          </w:p>
        </w:tc>
        <w:tc>
          <w:tcPr>
            <w:tcW w:w="4405" w:type="dxa"/>
          </w:tcPr>
          <w:p w14:paraId="681D74D6" w14:textId="4D181A98" w:rsidR="00B82DAF" w:rsidRDefault="00EF6A86" w:rsidP="000868B8">
            <w:pPr>
              <w:pStyle w:val="ListParagraph"/>
              <w:numPr>
                <w:ilvl w:val="0"/>
                <w:numId w:val="25"/>
              </w:numPr>
            </w:pPr>
            <w:r>
              <w:t>Add Chapter 1.5</w:t>
            </w:r>
          </w:p>
          <w:p w14:paraId="777AFD5A" w14:textId="77777777" w:rsidR="000868B8" w:rsidRDefault="000868B8" w:rsidP="000868B8">
            <w:pPr>
              <w:pStyle w:val="ListParagraph"/>
              <w:numPr>
                <w:ilvl w:val="0"/>
                <w:numId w:val="25"/>
              </w:numPr>
            </w:pPr>
            <w:r>
              <w:t>Add Chapter 1.6</w:t>
            </w:r>
          </w:p>
          <w:p w14:paraId="3ADD37AC" w14:textId="259A9E36" w:rsidR="00D40FF7" w:rsidRDefault="00D40FF7" w:rsidP="000868B8">
            <w:pPr>
              <w:pStyle w:val="ListParagraph"/>
              <w:numPr>
                <w:ilvl w:val="0"/>
                <w:numId w:val="25"/>
              </w:numPr>
            </w:pPr>
            <w:r>
              <w:t>Add Chapter 3</w:t>
            </w:r>
            <w:r w:rsidR="00E72B61">
              <w:t xml:space="preserve"> </w:t>
            </w:r>
            <w:r w:rsidR="00306F0E">
              <w:t xml:space="preserve"> Download Application BootloaderV4.0</w:t>
            </w:r>
          </w:p>
        </w:tc>
      </w:tr>
      <w:tr w:rsidR="002909C4" w14:paraId="71E2D59A" w14:textId="77777777" w:rsidTr="000868B8">
        <w:tc>
          <w:tcPr>
            <w:tcW w:w="1047" w:type="dxa"/>
          </w:tcPr>
          <w:p w14:paraId="452CBC56" w14:textId="01C1777A" w:rsidR="002909C4" w:rsidRDefault="002909C4" w:rsidP="002909C4">
            <w:r>
              <w:t>V0.0.</w:t>
            </w:r>
            <w:r>
              <w:t>5</w:t>
            </w:r>
          </w:p>
        </w:tc>
        <w:tc>
          <w:tcPr>
            <w:tcW w:w="1220" w:type="dxa"/>
          </w:tcPr>
          <w:p w14:paraId="6041F7C5" w14:textId="7E4B8440" w:rsidR="002909C4" w:rsidRDefault="002909C4" w:rsidP="002909C4">
            <w:r>
              <w:t>2022.</w:t>
            </w:r>
            <w:r>
              <w:t>10</w:t>
            </w:r>
            <w:r>
              <w:t>.2</w:t>
            </w:r>
            <w:r>
              <w:t>8</w:t>
            </w:r>
          </w:p>
        </w:tc>
        <w:tc>
          <w:tcPr>
            <w:tcW w:w="1598" w:type="dxa"/>
          </w:tcPr>
          <w:p w14:paraId="5DCB3A2C" w14:textId="525E479F" w:rsidR="002909C4" w:rsidRDefault="002909C4" w:rsidP="002909C4">
            <w:r>
              <w:t>Chaoqiang Yan</w:t>
            </w:r>
          </w:p>
        </w:tc>
        <w:tc>
          <w:tcPr>
            <w:tcW w:w="1080" w:type="dxa"/>
          </w:tcPr>
          <w:p w14:paraId="5883A29E" w14:textId="05EE8485" w:rsidR="002909C4" w:rsidRDefault="002909C4" w:rsidP="002909C4">
            <w:r>
              <w:t>Modified</w:t>
            </w:r>
          </w:p>
        </w:tc>
        <w:tc>
          <w:tcPr>
            <w:tcW w:w="4405" w:type="dxa"/>
          </w:tcPr>
          <w:p w14:paraId="362682AD" w14:textId="6E9B3903" w:rsidR="002909C4" w:rsidRDefault="002909C4" w:rsidP="002909C4">
            <w:pPr>
              <w:pStyle w:val="ListParagraph"/>
              <w:numPr>
                <w:ilvl w:val="0"/>
                <w:numId w:val="32"/>
              </w:numPr>
            </w:pPr>
            <w:r>
              <w:t>Add Chapter 1.</w:t>
            </w:r>
            <w:r>
              <w:t xml:space="preserve">7 </w:t>
            </w:r>
          </w:p>
          <w:p w14:paraId="07BCB468" w14:textId="49495674" w:rsidR="002909C4" w:rsidRDefault="002909C4" w:rsidP="002909C4">
            <w:pPr>
              <w:pStyle w:val="ListParagraph"/>
              <w:numPr>
                <w:ilvl w:val="0"/>
                <w:numId w:val="32"/>
              </w:numPr>
            </w:pPr>
            <w:r>
              <w:t xml:space="preserve">Add Chapter </w:t>
            </w:r>
            <w:r>
              <w:t>4</w:t>
            </w:r>
            <w:r w:rsidR="00E72B61">
              <w:t xml:space="preserve"> </w:t>
            </w:r>
            <w:r>
              <w:t xml:space="preserve"> Download Application BootloaderV</w:t>
            </w:r>
            <w:r w:rsidR="00E72B61">
              <w:t>5</w:t>
            </w:r>
            <w:r>
              <w:t>.0</w:t>
            </w:r>
          </w:p>
          <w:p w14:paraId="4D02722C" w14:textId="77777777" w:rsidR="002909C4" w:rsidRDefault="002909C4" w:rsidP="002909C4"/>
        </w:tc>
      </w:tr>
      <w:tr w:rsidR="002909C4" w14:paraId="151B7A67" w14:textId="77777777" w:rsidTr="000868B8">
        <w:tc>
          <w:tcPr>
            <w:tcW w:w="1047" w:type="dxa"/>
          </w:tcPr>
          <w:p w14:paraId="26296A0F" w14:textId="77777777" w:rsidR="002909C4" w:rsidRDefault="002909C4" w:rsidP="002909C4"/>
        </w:tc>
        <w:tc>
          <w:tcPr>
            <w:tcW w:w="1220" w:type="dxa"/>
          </w:tcPr>
          <w:p w14:paraId="1DD697B2" w14:textId="77777777" w:rsidR="002909C4" w:rsidRDefault="002909C4" w:rsidP="002909C4"/>
        </w:tc>
        <w:tc>
          <w:tcPr>
            <w:tcW w:w="1598" w:type="dxa"/>
          </w:tcPr>
          <w:p w14:paraId="4C863DC3" w14:textId="77777777" w:rsidR="002909C4" w:rsidRDefault="002909C4" w:rsidP="002909C4"/>
        </w:tc>
        <w:tc>
          <w:tcPr>
            <w:tcW w:w="1080" w:type="dxa"/>
          </w:tcPr>
          <w:p w14:paraId="54FC4139" w14:textId="77777777" w:rsidR="002909C4" w:rsidRDefault="002909C4" w:rsidP="002909C4"/>
        </w:tc>
        <w:tc>
          <w:tcPr>
            <w:tcW w:w="4405" w:type="dxa"/>
          </w:tcPr>
          <w:p w14:paraId="6C5F0A4F" w14:textId="77777777" w:rsidR="002909C4" w:rsidRDefault="002909C4" w:rsidP="002909C4"/>
        </w:tc>
      </w:tr>
    </w:tbl>
    <w:p w14:paraId="77519C39" w14:textId="7D1FCBF7" w:rsidR="00DB6E2F" w:rsidRPr="00EC5D13" w:rsidRDefault="00EC5D13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36"/>
          <w:szCs w:val="36"/>
        </w:rPr>
      </w:pPr>
      <w:r w:rsidRPr="00EC5D13">
        <w:rPr>
          <w:b/>
          <w:bCs/>
          <w:color w:val="FF0000"/>
          <w:sz w:val="36"/>
          <w:szCs w:val="36"/>
        </w:rPr>
        <w:t>N</w:t>
      </w:r>
      <w:r w:rsidRPr="00EC5D13">
        <w:rPr>
          <w:rFonts w:hint="eastAsia"/>
          <w:b/>
          <w:bCs/>
          <w:color w:val="FF0000"/>
          <w:sz w:val="36"/>
          <w:szCs w:val="36"/>
        </w:rPr>
        <w:t>otes</w:t>
      </w:r>
      <w:r w:rsidRPr="00EC5D13">
        <w:rPr>
          <w:b/>
          <w:bCs/>
          <w:color w:val="FF0000"/>
          <w:sz w:val="36"/>
          <w:szCs w:val="36"/>
        </w:rPr>
        <w:t>: Test Engineer only Focus in Chapter</w:t>
      </w:r>
      <w:r w:rsidR="00A44893">
        <w:rPr>
          <w:b/>
          <w:bCs/>
          <w:color w:val="FF0000"/>
          <w:sz w:val="36"/>
          <w:szCs w:val="36"/>
        </w:rPr>
        <w:t>2</w:t>
      </w:r>
      <w:r w:rsidRPr="00EC5D13">
        <w:rPr>
          <w:b/>
          <w:bCs/>
          <w:color w:val="FF0000"/>
          <w:sz w:val="36"/>
          <w:szCs w:val="36"/>
        </w:rPr>
        <w:t>.</w:t>
      </w:r>
      <w:r w:rsidR="00DB6E2F" w:rsidRPr="00EC5D13">
        <w:rPr>
          <w:b/>
          <w:bCs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eastAsia="zh-CN"/>
        </w:rPr>
        <w:id w:val="89192860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A234F0" w14:textId="0D33E2EB" w:rsidR="00B82DAF" w:rsidRDefault="00B82DAF" w:rsidP="00CA50A4">
          <w:pPr>
            <w:pStyle w:val="TOCHeading"/>
            <w:numPr>
              <w:ilvl w:val="0"/>
              <w:numId w:val="0"/>
            </w:numPr>
            <w:ind w:left="720"/>
            <w:jc w:val="center"/>
          </w:pPr>
          <w:r>
            <w:t>Contents</w:t>
          </w:r>
        </w:p>
        <w:p w14:paraId="7CFF302A" w14:textId="2619A381" w:rsidR="008E1341" w:rsidRDefault="00B82DAF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71850" w:history="1">
            <w:r w:rsidR="008E1341" w:rsidRPr="005738A0">
              <w:rPr>
                <w:rStyle w:val="Hyperlink"/>
                <w:noProof/>
              </w:rPr>
              <w:t>1.</w:t>
            </w:r>
            <w:r w:rsidR="008E1341">
              <w:rPr>
                <w:noProof/>
              </w:rPr>
              <w:tab/>
            </w:r>
            <w:r w:rsidR="008E1341" w:rsidRPr="005738A0">
              <w:rPr>
                <w:rStyle w:val="Hyperlink"/>
                <w:noProof/>
              </w:rPr>
              <w:t>Compile and Integration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_Toc114671850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64E7B05E" w14:textId="3BA67561" w:rsidR="008E1341" w:rsidRDefault="00000000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1" w:history="1">
            <w:r w:rsidR="008E1341" w:rsidRPr="005738A0">
              <w:rPr>
                <w:rStyle w:val="Hyperlink"/>
                <w:noProof/>
              </w:rPr>
              <w:t>1.1 Configure Application A and B bank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_Toc114671851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276602C2" w14:textId="01F049A3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2" w:history="1">
            <w:r w:rsidR="008E1341" w:rsidRPr="005738A0">
              <w:rPr>
                <w:rStyle w:val="Hyperlink"/>
                <w:noProof/>
              </w:rPr>
              <w:t>1.2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Update TRICORE-tasking.ldscript file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_Toc114671852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0F848294" w14:textId="6A6FD496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3" w:history="1">
            <w:r w:rsidR="008E1341" w:rsidRPr="005738A0">
              <w:rPr>
                <w:rStyle w:val="Hyperlink"/>
                <w:noProof/>
              </w:rPr>
              <w:t>1.3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Compile code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_Toc114671853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4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699220C9" w14:textId="5D157433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4" w:history="1">
            <w:r w:rsidR="008E1341" w:rsidRPr="005738A0">
              <w:rPr>
                <w:rStyle w:val="Hyperlink"/>
                <w:noProof/>
              </w:rPr>
              <w:t>1.4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BootloaderV1.0&amp;V2.0&amp;V3.0 Generate Bootloader format file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_Toc114671854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4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2600A1A1" w14:textId="75C40549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5" w:history="1">
            <w:r w:rsidR="008E1341" w:rsidRPr="005738A0">
              <w:rPr>
                <w:rStyle w:val="Hyperlink"/>
                <w:noProof/>
              </w:rPr>
              <w:t>1.5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Bootloader V4.0 Generate Bootloader format file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_Toc114671855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5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01455277" w14:textId="0F18A123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6" w:history="1">
            <w:r w:rsidR="008E1341" w:rsidRPr="005738A0">
              <w:rPr>
                <w:rStyle w:val="Hyperlink"/>
                <w:noProof/>
              </w:rPr>
              <w:t>1.6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Bootloader update from V2.0 or V3.0 to V4.0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_Toc114671856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7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5B7962D0" w14:textId="600429EE" w:rsidR="008E1341" w:rsidRDefault="00000000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14671857" w:history="1">
            <w:r w:rsidR="008E1341" w:rsidRPr="005738A0">
              <w:rPr>
                <w:rStyle w:val="Hyperlink"/>
                <w:noProof/>
              </w:rPr>
              <w:t>2.</w:t>
            </w:r>
            <w:r w:rsidR="008E1341">
              <w:rPr>
                <w:noProof/>
              </w:rPr>
              <w:tab/>
            </w:r>
            <w:r w:rsidR="008E1341" w:rsidRPr="005738A0">
              <w:rPr>
                <w:rStyle w:val="Hyperlink"/>
                <w:noProof/>
              </w:rPr>
              <w:t>Download Application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_Toc114671857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8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5AD0BF9F" w14:textId="69CE978D" w:rsidR="008E1341" w:rsidRDefault="00000000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8" w:history="1">
            <w:r w:rsidR="008E1341" w:rsidRPr="005738A0">
              <w:rPr>
                <w:rStyle w:val="Hyperlink"/>
                <w:noProof/>
              </w:rPr>
              <w:t>2.1 Place Bootloader format in RPG_CANoe12\data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_Toc114671858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8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155417F2" w14:textId="7EEB2DFC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59" w:history="1">
            <w:r w:rsidR="008E1341" w:rsidRPr="005738A0">
              <w:rPr>
                <w:rStyle w:val="Hyperlink"/>
                <w:noProof/>
              </w:rPr>
              <w:t>2.2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Download Bootloader hex by Lauterach or miniwiggler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_Toc114671859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9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562768F1" w14:textId="4E685C74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0" w:history="1">
            <w:r w:rsidR="008E1341" w:rsidRPr="005738A0">
              <w:rPr>
                <w:rStyle w:val="Hyperlink"/>
                <w:noProof/>
              </w:rPr>
              <w:t>2.3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Download New Bootloader by G-Puls(kavsar)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_Toc114671860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9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40F1D113" w14:textId="46474FF3" w:rsidR="008E1341" w:rsidRDefault="00000000">
          <w:pPr>
            <w:pStyle w:val="TOC2"/>
            <w:tabs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1" w:history="1">
            <w:r w:rsidR="008E1341" w:rsidRPr="005738A0">
              <w:rPr>
                <w:rStyle w:val="Hyperlink"/>
                <w:noProof/>
              </w:rPr>
              <w:t>2.4 Downloading Application Code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_Toc114671861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9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17EE927B" w14:textId="5583CB2F" w:rsidR="008E1341" w:rsidRDefault="00000000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14671862" w:history="1">
            <w:r w:rsidR="008E1341" w:rsidRPr="005738A0">
              <w:rPr>
                <w:rStyle w:val="Hyperlink"/>
                <w:noProof/>
              </w:rPr>
              <w:t>3.</w:t>
            </w:r>
            <w:r w:rsidR="008E1341">
              <w:rPr>
                <w:noProof/>
              </w:rPr>
              <w:tab/>
            </w:r>
            <w:r w:rsidR="008E1341" w:rsidRPr="005738A0">
              <w:rPr>
                <w:rStyle w:val="Hyperlink"/>
                <w:noProof/>
              </w:rPr>
              <w:t>Debug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_Toc114671862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12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36764496" w14:textId="1D64BDA1" w:rsidR="008E1341" w:rsidRDefault="00000000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114671863" w:history="1">
            <w:r w:rsidR="008E1341" w:rsidRPr="005738A0">
              <w:rPr>
                <w:rStyle w:val="Hyperlink"/>
                <w:noProof/>
              </w:rPr>
              <w:t>4.</w:t>
            </w:r>
            <w:r w:rsidR="008E1341">
              <w:rPr>
                <w:noProof/>
              </w:rPr>
              <w:tab/>
            </w:r>
            <w:r w:rsidR="008E1341" w:rsidRPr="005738A0">
              <w:rPr>
                <w:rStyle w:val="Hyperlink"/>
                <w:noProof/>
              </w:rPr>
              <w:t>Set the Application Bank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_Toc114671863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12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72320867" w14:textId="15275D59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4" w:history="1">
            <w:r w:rsidR="008E1341" w:rsidRPr="005738A0">
              <w:rPr>
                <w:rStyle w:val="Hyperlink"/>
                <w:noProof/>
              </w:rPr>
              <w:t>4.2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Removed the generated ld script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_Toc114671864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0479566D" w14:textId="00568E0E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5" w:history="1">
            <w:r w:rsidR="008E1341" w:rsidRPr="005738A0">
              <w:rPr>
                <w:rStyle w:val="Hyperlink"/>
                <w:noProof/>
              </w:rPr>
              <w:t>4.3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Compiling Code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_Toc114671865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3DF54294" w14:textId="1AA42B11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6" w:history="1">
            <w:r w:rsidR="008E1341" w:rsidRPr="005738A0">
              <w:rPr>
                <w:rStyle w:val="Hyperlink"/>
                <w:noProof/>
              </w:rPr>
              <w:t>4.4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Downloading NonSignature bootloader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_Toc114671866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0507FD56" w14:textId="29B31E26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7" w:history="1">
            <w:r w:rsidR="008E1341" w:rsidRPr="005738A0">
              <w:rPr>
                <w:rStyle w:val="Hyperlink"/>
                <w:noProof/>
              </w:rPr>
              <w:t>4.5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Downloading application elf/hex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_Toc114671867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1E8E905B" w14:textId="0210F68D" w:rsidR="008E1341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lang w:eastAsia="zh-CN"/>
            </w:rPr>
          </w:pPr>
          <w:hyperlink w:anchor="_Toc114671868" w:history="1">
            <w:r w:rsidR="008E1341" w:rsidRPr="005738A0">
              <w:rPr>
                <w:rStyle w:val="Hyperlink"/>
                <w:noProof/>
              </w:rPr>
              <w:t>4.6</w:t>
            </w:r>
            <w:r w:rsidR="008E1341">
              <w:rPr>
                <w:rFonts w:cstheme="minorBidi"/>
                <w:noProof/>
                <w:lang w:eastAsia="zh-CN"/>
              </w:rPr>
              <w:tab/>
            </w:r>
            <w:r w:rsidR="008E1341" w:rsidRPr="005738A0">
              <w:rPr>
                <w:rStyle w:val="Hyperlink"/>
                <w:noProof/>
              </w:rPr>
              <w:t>Clean data flash</w:t>
            </w:r>
            <w:r w:rsidR="008E1341">
              <w:rPr>
                <w:noProof/>
                <w:webHidden/>
              </w:rPr>
              <w:tab/>
            </w:r>
            <w:r w:rsidR="008E1341">
              <w:rPr>
                <w:noProof/>
                <w:webHidden/>
              </w:rPr>
              <w:fldChar w:fldCharType="begin"/>
            </w:r>
            <w:r w:rsidR="008E1341">
              <w:rPr>
                <w:noProof/>
                <w:webHidden/>
              </w:rPr>
              <w:instrText xml:space="preserve"> PAGEREF _Toc114671868 \h </w:instrText>
            </w:r>
            <w:r w:rsidR="008E1341">
              <w:rPr>
                <w:noProof/>
                <w:webHidden/>
              </w:rPr>
            </w:r>
            <w:r w:rsidR="008E1341">
              <w:rPr>
                <w:noProof/>
                <w:webHidden/>
              </w:rPr>
              <w:fldChar w:fldCharType="separate"/>
            </w:r>
            <w:r w:rsidR="008E1341">
              <w:rPr>
                <w:noProof/>
                <w:webHidden/>
              </w:rPr>
              <w:t>13</w:t>
            </w:r>
            <w:r w:rsidR="008E1341">
              <w:rPr>
                <w:noProof/>
                <w:webHidden/>
              </w:rPr>
              <w:fldChar w:fldCharType="end"/>
            </w:r>
          </w:hyperlink>
        </w:p>
        <w:p w14:paraId="06D5ADFD" w14:textId="5E44AACE" w:rsidR="00B82DAF" w:rsidRDefault="00B82DAF">
          <w:r>
            <w:rPr>
              <w:b/>
              <w:bCs/>
              <w:noProof/>
            </w:rPr>
            <w:fldChar w:fldCharType="end"/>
          </w:r>
        </w:p>
      </w:sdtContent>
    </w:sdt>
    <w:p w14:paraId="71CB3AAE" w14:textId="72FE3F46" w:rsidR="00B82DAF" w:rsidRPr="00B82DAF" w:rsidRDefault="00B82DAF" w:rsidP="00B82DAF">
      <w:pPr>
        <w:pStyle w:val="Title"/>
        <w:jc w:val="left"/>
      </w:pPr>
    </w:p>
    <w:p w14:paraId="6955D55D" w14:textId="77777777" w:rsidR="00B82DAF" w:rsidRDefault="00B82DAF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A95E02E" w14:textId="2FD66885" w:rsidR="00CA50A4" w:rsidRPr="00CA50A4" w:rsidRDefault="00CA50A4" w:rsidP="00CA50A4">
      <w:pPr>
        <w:pStyle w:val="Heading1"/>
      </w:pPr>
      <w:bookmarkStart w:id="0" w:name="_Toc114671850"/>
      <w:r>
        <w:lastRenderedPageBreak/>
        <w:t>C</w:t>
      </w:r>
      <w:r>
        <w:rPr>
          <w:rFonts w:hint="eastAsia"/>
        </w:rPr>
        <w:t>om</w:t>
      </w:r>
      <w:r>
        <w:t>pile and Integration</w:t>
      </w:r>
      <w:bookmarkEnd w:id="0"/>
    </w:p>
    <w:p w14:paraId="77F7D7CD" w14:textId="6898A519" w:rsidR="00DB6E2F" w:rsidRDefault="00DB6E2F" w:rsidP="00CA50A4">
      <w:pPr>
        <w:pStyle w:val="Heading2"/>
      </w:pPr>
      <w:bookmarkStart w:id="1" w:name="_Toc114671851"/>
      <w:r>
        <w:t xml:space="preserve">Configure </w:t>
      </w:r>
      <w:r w:rsidR="00F13804">
        <w:t>Application A and B bank</w:t>
      </w:r>
      <w:bookmarkEnd w:id="1"/>
    </w:p>
    <w:p w14:paraId="29996F97" w14:textId="2A9AFB3F" w:rsidR="0050604F" w:rsidRDefault="00F13804" w:rsidP="00F13804">
      <w:r>
        <w:t>We need to configure application A and B bank in the ld file</w:t>
      </w:r>
      <w:r w:rsidR="0050604F">
        <w:t>.</w:t>
      </w:r>
    </w:p>
    <w:p w14:paraId="0CE3328D" w14:textId="3F08F868" w:rsidR="00F13804" w:rsidRDefault="003C4D85" w:rsidP="00F13804">
      <w:r>
        <w:t xml:space="preserve">The path is </w:t>
      </w:r>
      <w:r w:rsidRPr="006478AB">
        <w:rPr>
          <w:b/>
          <w:bCs/>
        </w:rPr>
        <w:t>\01_AsrConfig\source\boards\TriboardTC387TH_DPM\</w:t>
      </w:r>
      <w:r w:rsidR="00F13804" w:rsidRPr="006478AB">
        <w:rPr>
          <w:b/>
          <w:bCs/>
        </w:rPr>
        <w:t>board-tasking.ldscript</w:t>
      </w:r>
    </w:p>
    <w:p w14:paraId="34DFD522" w14:textId="0105A420" w:rsidR="00F13804" w:rsidRDefault="00F13804" w:rsidP="00F13804">
      <w:r>
        <w:t xml:space="preserve">A Bank-&gt; </w:t>
      </w:r>
      <w:r w:rsidRPr="00F13804">
        <w:t>TSK_COMPILE_CODE_IN_BLOCK_</w:t>
      </w:r>
      <w:r>
        <w:t>A</w:t>
      </w:r>
    </w:p>
    <w:p w14:paraId="5076137A" w14:textId="522BA78B" w:rsidR="00F13804" w:rsidRDefault="00F13804" w:rsidP="00F13804">
      <w:r>
        <w:t xml:space="preserve">B Bank-&gt; </w:t>
      </w:r>
      <w:r w:rsidRPr="00F13804">
        <w:t>TSK_COMPILE_CODE_IN_BLOCK_B</w:t>
      </w:r>
    </w:p>
    <w:p w14:paraId="65120362" w14:textId="2C39ADA7" w:rsidR="00F13804" w:rsidRDefault="00F13804" w:rsidP="00F1380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82F257" wp14:editId="1A0715AA">
                <wp:simplePos x="0" y="0"/>
                <wp:positionH relativeFrom="column">
                  <wp:posOffset>2788920</wp:posOffset>
                </wp:positionH>
                <wp:positionV relativeFrom="paragraph">
                  <wp:posOffset>2516505</wp:posOffset>
                </wp:positionV>
                <wp:extent cx="1874520" cy="236220"/>
                <wp:effectExtent l="0" t="0" r="1143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A2011" id="Rectangle 10" o:spid="_x0000_s1026" style="position:absolute;margin-left:219.6pt;margin-top:198.15pt;width:147.6pt;height:18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B95F34B" wp14:editId="0A25F5DC">
            <wp:extent cx="5486400" cy="3358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AF9" w14:textId="77777777" w:rsidR="00491D01" w:rsidRDefault="00491D01" w:rsidP="00F13804"/>
    <w:p w14:paraId="5EF58247" w14:textId="6400C09C" w:rsidR="00F13804" w:rsidRDefault="00905EBB" w:rsidP="00BE6AC7">
      <w:pPr>
        <w:pStyle w:val="Heading2"/>
        <w:numPr>
          <w:ilvl w:val="1"/>
          <w:numId w:val="14"/>
        </w:numPr>
      </w:pPr>
      <w:bookmarkStart w:id="2" w:name="_Toc114671852"/>
      <w:r>
        <w:t xml:space="preserve">Update </w:t>
      </w:r>
      <w:r w:rsidRPr="00905EBB">
        <w:t>TRICORE-tasking.ldscript</w:t>
      </w:r>
      <w:r>
        <w:t xml:space="preserve"> file</w:t>
      </w:r>
      <w:bookmarkEnd w:id="2"/>
    </w:p>
    <w:p w14:paraId="4AA83BCD" w14:textId="67C800D1" w:rsidR="00905EBB" w:rsidRDefault="00905EBB" w:rsidP="00905EBB">
      <w:r>
        <w:t xml:space="preserve">When define A or B bank , need to delete </w:t>
      </w:r>
      <w:r w:rsidRPr="00905EBB">
        <w:t>TRICORE-tasking.ldscript</w:t>
      </w:r>
      <w:r>
        <w:t xml:space="preserve"> file by manual. This file is located in </w:t>
      </w:r>
      <w:r w:rsidR="006478AB" w:rsidRPr="006478AB">
        <w:rPr>
          <w:b/>
          <w:bCs/>
        </w:rPr>
        <w:t>\01_AsrConfig\output\generated</w:t>
      </w:r>
      <w:r w:rsidR="006478AB" w:rsidRPr="006478AB">
        <w:rPr>
          <w:rFonts w:hint="eastAsia"/>
          <w:b/>
          <w:bCs/>
        </w:rPr>
        <w:t>\</w:t>
      </w:r>
      <w:r w:rsidR="006478AB" w:rsidRPr="006478AB">
        <w:rPr>
          <w:b/>
          <w:bCs/>
        </w:rPr>
        <w:t>TRICORE-tasking.ldscript</w:t>
      </w:r>
    </w:p>
    <w:p w14:paraId="518C5CF5" w14:textId="75F6DAFC" w:rsidR="00905EBB" w:rsidRDefault="00905EBB" w:rsidP="00905E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71A7F" wp14:editId="2BDE8D50">
                <wp:simplePos x="0" y="0"/>
                <wp:positionH relativeFrom="column">
                  <wp:posOffset>396240</wp:posOffset>
                </wp:positionH>
                <wp:positionV relativeFrom="paragraph">
                  <wp:posOffset>2735580</wp:posOffset>
                </wp:positionV>
                <wp:extent cx="1874520" cy="236220"/>
                <wp:effectExtent l="0" t="0" r="11430" b="114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803B4" id="Rectangle 33" o:spid="_x0000_s1026" style="position:absolute;margin-left:31.2pt;margin-top:215.4pt;width:147.6pt;height:18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59B1F2" wp14:editId="03F98662">
            <wp:extent cx="5486400" cy="3413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EF28" w14:textId="77777777" w:rsidR="00491D01" w:rsidRDefault="00491D01" w:rsidP="00905EBB"/>
    <w:p w14:paraId="66A5410E" w14:textId="158BFE84" w:rsidR="00DA21BF" w:rsidRDefault="00DA21BF" w:rsidP="0013036D">
      <w:pPr>
        <w:pStyle w:val="Heading2"/>
        <w:numPr>
          <w:ilvl w:val="1"/>
          <w:numId w:val="14"/>
        </w:numPr>
      </w:pPr>
      <w:bookmarkStart w:id="3" w:name="_Toc114671853"/>
      <w:r>
        <w:t>Compile code</w:t>
      </w:r>
      <w:bookmarkEnd w:id="3"/>
    </w:p>
    <w:p w14:paraId="3B0257DB" w14:textId="03F4CE8F" w:rsidR="00DA21BF" w:rsidRDefault="00DA21BF" w:rsidP="00DA21BF">
      <w:r>
        <w:t xml:space="preserve">A and B application need to be compiled separately, and rename the .mot or .hex file to </w:t>
      </w:r>
    </w:p>
    <w:p w14:paraId="7F46536A" w14:textId="55798A89" w:rsidR="00DA21BF" w:rsidRDefault="00DA21BF" w:rsidP="00DA21BF">
      <w:r w:rsidRPr="00DA21BF">
        <w:t>ApplicationA.mot</w:t>
      </w:r>
      <w:r>
        <w:t xml:space="preserve"> and </w:t>
      </w:r>
      <w:r w:rsidRPr="00DA21BF">
        <w:t>Application</w:t>
      </w:r>
      <w:r>
        <w:t>B</w:t>
      </w:r>
      <w:r w:rsidRPr="00DA21BF">
        <w:t>.mot</w:t>
      </w:r>
      <w:r>
        <w:t xml:space="preserve"> because of Boot Generate tool only identity this format name.</w:t>
      </w:r>
    </w:p>
    <w:p w14:paraId="22388EFC" w14:textId="0AA1E067" w:rsidR="00DA21BF" w:rsidRDefault="00DA21BF" w:rsidP="00DA21B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C50DF1" wp14:editId="18998B08">
                <wp:simplePos x="0" y="0"/>
                <wp:positionH relativeFrom="column">
                  <wp:posOffset>60960</wp:posOffset>
                </wp:positionH>
                <wp:positionV relativeFrom="paragraph">
                  <wp:posOffset>20320</wp:posOffset>
                </wp:positionV>
                <wp:extent cx="1874520" cy="502920"/>
                <wp:effectExtent l="0" t="0" r="114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4520" cy="502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DCC8D" id="Rectangle 35" o:spid="_x0000_s1026" style="position:absolute;margin-left:4.8pt;margin-top:1.6pt;width:147.6pt;height:39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721C6D" wp14:editId="69B94ACD">
            <wp:extent cx="4752975" cy="733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82D" w14:textId="77777777" w:rsidR="00491D01" w:rsidRDefault="00491D01" w:rsidP="00DA21BF"/>
    <w:p w14:paraId="080FF493" w14:textId="74F4E2DA" w:rsidR="00DA21BF" w:rsidRDefault="00830794" w:rsidP="0013036D">
      <w:pPr>
        <w:pStyle w:val="Heading2"/>
        <w:numPr>
          <w:ilvl w:val="1"/>
          <w:numId w:val="14"/>
        </w:numPr>
      </w:pPr>
      <w:bookmarkStart w:id="4" w:name="_Toc114671854"/>
      <w:r>
        <w:t xml:space="preserve">BootloaderV1.0&amp;V2.0&amp;V3.0 </w:t>
      </w:r>
      <w:r w:rsidR="00DA21BF">
        <w:t>Generate Bootloader format file</w:t>
      </w:r>
      <w:bookmarkEnd w:id="4"/>
    </w:p>
    <w:p w14:paraId="2FDE1010" w14:textId="1AEB0C6F" w:rsidR="00DA21BF" w:rsidRDefault="00DA21BF" w:rsidP="00DA21BF">
      <w:r>
        <w:t xml:space="preserve">Place application origin code </w:t>
      </w:r>
      <w:r w:rsidRPr="00DA21BF">
        <w:t>ApplicationA.mot</w:t>
      </w:r>
      <w:r>
        <w:t xml:space="preserve"> and </w:t>
      </w:r>
      <w:r w:rsidRPr="00DA21BF">
        <w:t>Application</w:t>
      </w:r>
      <w:r>
        <w:t>B</w:t>
      </w:r>
      <w:r w:rsidRPr="00DA21BF">
        <w:t>.mot</w:t>
      </w:r>
      <w:r>
        <w:t xml:space="preserve"> in </w:t>
      </w:r>
      <w:r w:rsidR="006478AB">
        <w:t xml:space="preserve">SignatureTools folder which the location in </w:t>
      </w:r>
      <w:r w:rsidR="006478AB" w:rsidRPr="006478AB">
        <w:rPr>
          <w:b/>
          <w:bCs/>
        </w:rPr>
        <w:t>\06_Tools\01_SignatureTool</w:t>
      </w:r>
    </w:p>
    <w:p w14:paraId="3959624F" w14:textId="0615E4D0" w:rsidR="00E55689" w:rsidRDefault="00E55689" w:rsidP="00DA21BF">
      <w:r>
        <w:t xml:space="preserve">Click </w:t>
      </w:r>
      <w:r w:rsidRPr="00E55689">
        <w:t>GenerateData.bat</w:t>
      </w:r>
      <w:r>
        <w:t xml:space="preserve">, it will generate Bootloader format file </w:t>
      </w:r>
      <w:r w:rsidRPr="00E55689">
        <w:t>ApplicationA_OTA.mot</w:t>
      </w:r>
      <w:r>
        <w:t xml:space="preserve"> and </w:t>
      </w:r>
      <w:r w:rsidRPr="00E55689">
        <w:t xml:space="preserve">ApplicationA_TOOL.mot </w:t>
      </w:r>
      <w:r>
        <w:t xml:space="preserve">, </w:t>
      </w:r>
      <w:r w:rsidRPr="00E55689">
        <w:t>ApplicationB_OTA.mot</w:t>
      </w:r>
      <w:r>
        <w:t xml:space="preserve"> and </w:t>
      </w:r>
      <w:r w:rsidRPr="00E55689">
        <w:t>ApplicationB_TOOL.mot</w:t>
      </w:r>
      <w:r>
        <w:t>.</w:t>
      </w:r>
    </w:p>
    <w:p w14:paraId="10F7ADA6" w14:textId="18D2439C" w:rsidR="00E95695" w:rsidRDefault="00E95695" w:rsidP="00DA21BF">
      <w:r w:rsidRPr="00E55689">
        <w:t>ApplicationA_TOOL.mot</w:t>
      </w:r>
      <w:r>
        <w:t xml:space="preserve"> and </w:t>
      </w:r>
      <w:r w:rsidRPr="00E55689">
        <w:t>ApplicationB_TOOL.mot</w:t>
      </w:r>
      <w:r>
        <w:t xml:space="preserve"> can be downloaded by Lauterbach or miniwiggler, the original code can’t be used any more.</w:t>
      </w:r>
    </w:p>
    <w:p w14:paraId="55787E41" w14:textId="77777777" w:rsidR="00830794" w:rsidRDefault="00830794" w:rsidP="00DA21BF"/>
    <w:p w14:paraId="7ECCBC5F" w14:textId="0C563CCE" w:rsidR="00015B6E" w:rsidRDefault="00E55689" w:rsidP="00015B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D5B8DC" wp14:editId="7E585CEA">
                <wp:simplePos x="0" y="0"/>
                <wp:positionH relativeFrom="column">
                  <wp:posOffset>-723900</wp:posOffset>
                </wp:positionH>
                <wp:positionV relativeFrom="paragraph">
                  <wp:posOffset>716280</wp:posOffset>
                </wp:positionV>
                <wp:extent cx="586740" cy="487680"/>
                <wp:effectExtent l="0" t="0" r="381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35E6D3" w14:textId="28AB9DCF" w:rsidR="00E55689" w:rsidRPr="00E55689" w:rsidRDefault="00E55689">
                            <w:pPr>
                              <w:rPr>
                                <w:color w:val="FF0000"/>
                              </w:rPr>
                            </w:pPr>
                            <w:r w:rsidRPr="00E55689">
                              <w:rPr>
                                <w:color w:val="FF0000"/>
                              </w:rPr>
                              <w:t>Origin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5B8DC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-57pt;margin-top:56.4pt;width:46.2pt;height:3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" fillcolor="white [3201]" stroked="f" strokeweight=".5pt">
                <v:textbox>
                  <w:txbxContent>
                    <w:p w14:paraId="3035E6D3" w14:textId="28AB9DCF" w:rsidR="00E55689" w:rsidRPr="00E55689" w:rsidRDefault="00E55689">
                      <w:pPr>
                        <w:rPr>
                          <w:color w:val="FF0000"/>
                        </w:rPr>
                      </w:pPr>
                      <w:r w:rsidRPr="00E55689">
                        <w:rPr>
                          <w:color w:val="FF0000"/>
                        </w:rPr>
                        <w:t>Origin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ABD41" wp14:editId="0DEA2DCF">
                <wp:simplePos x="0" y="0"/>
                <wp:positionH relativeFrom="column">
                  <wp:posOffset>1569720</wp:posOffset>
                </wp:positionH>
                <wp:positionV relativeFrom="paragraph">
                  <wp:posOffset>1013460</wp:posOffset>
                </wp:positionV>
                <wp:extent cx="723900" cy="48768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D8E471" w14:textId="39FDE107" w:rsidR="00E55689" w:rsidRPr="00E55689" w:rsidRDefault="00E55689" w:rsidP="00E5568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Generate</w:t>
                            </w:r>
                            <w:r w:rsidRPr="00E55689">
                              <w:rPr>
                                <w:color w:val="FF0000"/>
                              </w:rP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ABD41" id="Text Box 42" o:spid="_x0000_s1027" type="#_x0000_t202" style="position:absolute;margin-left:123.6pt;margin-top:79.8pt;width:57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" fillcolor="white [3201]" stroked="f" strokeweight=".5pt">
                <v:textbox>
                  <w:txbxContent>
                    <w:p w14:paraId="5DD8E471" w14:textId="39FDE107" w:rsidR="00E55689" w:rsidRPr="00E55689" w:rsidRDefault="00E55689" w:rsidP="00E5568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Generate</w:t>
                      </w:r>
                      <w:r w:rsidRPr="00E55689">
                        <w:rPr>
                          <w:color w:val="FF0000"/>
                        </w:rPr>
                        <w:t xml:space="preserve">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6454B4" wp14:editId="32DA8583">
                <wp:simplePos x="0" y="0"/>
                <wp:positionH relativeFrom="column">
                  <wp:posOffset>1341120</wp:posOffset>
                </wp:positionH>
                <wp:positionV relativeFrom="paragraph">
                  <wp:posOffset>1379220</wp:posOffset>
                </wp:positionV>
                <wp:extent cx="114300" cy="358140"/>
                <wp:effectExtent l="0" t="0" r="38100" b="22860"/>
                <wp:wrapNone/>
                <wp:docPr id="46" name="Left Bra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4300" cy="35814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31C89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6" o:spid="_x0000_s1026" type="#_x0000_t87" style="position:absolute;margin-left:105.6pt;margin-top:108.6pt;width:9pt;height:28.2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" adj="574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371537" wp14:editId="70BFF564">
                <wp:simplePos x="0" y="0"/>
                <wp:positionH relativeFrom="column">
                  <wp:posOffset>1348741</wp:posOffset>
                </wp:positionH>
                <wp:positionV relativeFrom="paragraph">
                  <wp:posOffset>845820</wp:posOffset>
                </wp:positionV>
                <wp:extent cx="114300" cy="358140"/>
                <wp:effectExtent l="0" t="0" r="38100" b="22860"/>
                <wp:wrapNone/>
                <wp:docPr id="45" name="Lef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4300" cy="35814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D79EE" id="Left Brace 45" o:spid="_x0000_s1026" type="#_x0000_t87" style="position:absolute;margin-left:106.2pt;margin-top:66.6pt;width:9pt;height:28.2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" adj="574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9EA14" wp14:editId="4ACD8093">
                <wp:simplePos x="0" y="0"/>
                <wp:positionH relativeFrom="column">
                  <wp:posOffset>-274320</wp:posOffset>
                </wp:positionH>
                <wp:positionV relativeFrom="paragraph">
                  <wp:posOffset>1013460</wp:posOffset>
                </wp:positionV>
                <wp:extent cx="320040" cy="274320"/>
                <wp:effectExtent l="38100" t="38100" r="22860" b="3048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C10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-21.6pt;margin-top:79.8pt;width:25.2pt;height:21.6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FA2704" wp14:editId="300203B4">
                <wp:simplePos x="0" y="0"/>
                <wp:positionH relativeFrom="column">
                  <wp:posOffset>-274320</wp:posOffset>
                </wp:positionH>
                <wp:positionV relativeFrom="paragraph">
                  <wp:posOffset>716280</wp:posOffset>
                </wp:positionV>
                <wp:extent cx="304800" cy="213360"/>
                <wp:effectExtent l="38100" t="0" r="19050" b="533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293AE" id="Straight Arrow Connector 39" o:spid="_x0000_s1026" type="#_x0000_t32" style="position:absolute;margin-left:-21.6pt;margin-top:56.4pt;width:24pt;height:16.8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DA21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7CEA15" wp14:editId="5067C8D1">
                <wp:simplePos x="0" y="0"/>
                <wp:positionH relativeFrom="column">
                  <wp:posOffset>60960</wp:posOffset>
                </wp:positionH>
                <wp:positionV relativeFrom="paragraph">
                  <wp:posOffset>1165860</wp:posOffset>
                </wp:positionV>
                <wp:extent cx="1211580" cy="205740"/>
                <wp:effectExtent l="0" t="0" r="2667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F88DA" id="Rectangle 38" o:spid="_x0000_s1026" style="position:absolute;margin-left:4.8pt;margin-top:91.8pt;width:95.4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" filled="f" strokecolor="red" strokeweight="1pt"/>
            </w:pict>
          </mc:Fallback>
        </mc:AlternateContent>
      </w:r>
      <w:r w:rsidR="00DA21B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811288" wp14:editId="7CC6E147">
                <wp:simplePos x="0" y="0"/>
                <wp:positionH relativeFrom="column">
                  <wp:posOffset>60960</wp:posOffset>
                </wp:positionH>
                <wp:positionV relativeFrom="paragraph">
                  <wp:posOffset>594360</wp:posOffset>
                </wp:positionV>
                <wp:extent cx="1211580" cy="205740"/>
                <wp:effectExtent l="0" t="0" r="26670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7F574" id="Rectangle 37" o:spid="_x0000_s1026" style="position:absolute;margin-left:4.8pt;margin-top:46.8pt;width:95.4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" filled="f" strokecolor="red" strokeweight="1pt"/>
            </w:pict>
          </mc:Fallback>
        </mc:AlternateContent>
      </w:r>
      <w:r w:rsidR="00DA21BF">
        <w:rPr>
          <w:noProof/>
        </w:rPr>
        <w:drawing>
          <wp:inline distT="0" distB="0" distL="0" distR="0" wp14:anchorId="52F01870" wp14:editId="38B36452">
            <wp:extent cx="5486400" cy="2560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A62" w14:textId="1E1F02B7" w:rsidR="00B82DAF" w:rsidRDefault="001A2CEA" w:rsidP="0032100D">
      <w:pPr>
        <w:pStyle w:val="ListParagraph"/>
        <w:numPr>
          <w:ilvl w:val="0"/>
          <w:numId w:val="15"/>
        </w:numPr>
      </w:pPr>
      <w:r>
        <w:t>ApplicationA.mot/ApplicationB.mot is origin code,gerenation from TASKING;</w:t>
      </w:r>
    </w:p>
    <w:p w14:paraId="2AD7B0EF" w14:textId="088B7A8D" w:rsidR="001A2CEA" w:rsidRDefault="001A2CEA" w:rsidP="0032100D">
      <w:pPr>
        <w:pStyle w:val="ListParagraph"/>
        <w:numPr>
          <w:ilvl w:val="0"/>
          <w:numId w:val="15"/>
        </w:numPr>
      </w:pPr>
      <w:r>
        <w:t>ApplicationA_OTA.mot/ApplicationB_OTA.mot is added signature file,gerenation from signature tools,use for FBL updated/Flashing;</w:t>
      </w:r>
    </w:p>
    <w:p w14:paraId="6B21E086" w14:textId="23562E55" w:rsidR="001A2CEA" w:rsidRDefault="001A2CEA" w:rsidP="0032100D">
      <w:pPr>
        <w:pStyle w:val="ListParagraph"/>
        <w:numPr>
          <w:ilvl w:val="0"/>
          <w:numId w:val="15"/>
        </w:numPr>
      </w:pPr>
      <w:r>
        <w:t>ApplicationA_TOOL.mot/ApplicationB_OTA.mot is gerenation form signature tools,use for Debug tools(</w:t>
      </w:r>
      <w:r w:rsidR="007B063D">
        <w:t xml:space="preserve">Lauterach </w:t>
      </w:r>
      <w:r>
        <w:t>Trace32)</w:t>
      </w:r>
    </w:p>
    <w:p w14:paraId="7D337C1F" w14:textId="6146378A" w:rsidR="001A2CEA" w:rsidRDefault="00830794" w:rsidP="00830794">
      <w:pPr>
        <w:pStyle w:val="Heading2"/>
        <w:numPr>
          <w:ilvl w:val="1"/>
          <w:numId w:val="14"/>
        </w:numPr>
      </w:pPr>
      <w:bookmarkStart w:id="5" w:name="_Toc114671855"/>
      <w:r>
        <w:rPr>
          <w:rFonts w:hint="eastAsia"/>
        </w:rPr>
        <w:t>B</w:t>
      </w:r>
      <w:r>
        <w:t>ootloader V4.</w:t>
      </w:r>
      <w:r w:rsidR="00E415AE">
        <w:t>1</w:t>
      </w:r>
      <w:r>
        <w:t xml:space="preserve"> Generate Bootloader format file</w:t>
      </w:r>
      <w:bookmarkEnd w:id="5"/>
    </w:p>
    <w:p w14:paraId="373107DE" w14:textId="30E0A870" w:rsidR="00830794" w:rsidRDefault="00830794" w:rsidP="00C276A7">
      <w:pPr>
        <w:pStyle w:val="ListParagraph"/>
        <w:numPr>
          <w:ilvl w:val="0"/>
          <w:numId w:val="19"/>
        </w:numPr>
      </w:pPr>
      <w:r>
        <w:t>P</w:t>
      </w:r>
      <w:r>
        <w:rPr>
          <w:rFonts w:hint="eastAsia"/>
        </w:rPr>
        <w:t>l</w:t>
      </w:r>
      <w:r>
        <w:t>ace App B</w:t>
      </w:r>
      <w:r>
        <w:rPr>
          <w:rFonts w:hint="eastAsia"/>
        </w:rPr>
        <w:t>an</w:t>
      </w:r>
      <w:r>
        <w:t xml:space="preserve">k A and B </w:t>
      </w:r>
      <w:r>
        <w:rPr>
          <w:rFonts w:hint="eastAsia"/>
        </w:rPr>
        <w:t>i</w:t>
      </w:r>
      <w:r>
        <w:t>n GenerateData2.0\input file</w:t>
      </w:r>
    </w:p>
    <w:p w14:paraId="35AA8D75" w14:textId="5EF3A050" w:rsidR="00C276A7" w:rsidRDefault="00C276A7" w:rsidP="00C276A7">
      <w:pPr>
        <w:pStyle w:val="ListParagraph"/>
        <w:numPr>
          <w:ilvl w:val="0"/>
          <w:numId w:val="19"/>
        </w:numPr>
      </w:pPr>
      <w:r>
        <w:t>Place TRICORE_TC38XQ_Boot.mot and TRICORE_TC38XQ_FlashBootLoader.mot in GenerateData2.0\input file</w:t>
      </w:r>
    </w:p>
    <w:p w14:paraId="22037409" w14:textId="7CA040BE" w:rsidR="00830794" w:rsidRDefault="00830794" w:rsidP="00830794">
      <w:r>
        <w:rPr>
          <w:noProof/>
        </w:rPr>
        <w:drawing>
          <wp:inline distT="0" distB="0" distL="0" distR="0" wp14:anchorId="2AE0A991" wp14:editId="7A41E470">
            <wp:extent cx="5486400" cy="2041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4BE8" w14:textId="67584F7E" w:rsidR="00830794" w:rsidRDefault="00C276A7" w:rsidP="00830794">
      <w:r>
        <w:t>Perform Below .bat file.</w:t>
      </w:r>
    </w:p>
    <w:p w14:paraId="41EE8697" w14:textId="474A532E" w:rsidR="00C276A7" w:rsidRDefault="00C276A7" w:rsidP="00C276A7">
      <w:pPr>
        <w:pStyle w:val="ListParagraph"/>
        <w:numPr>
          <w:ilvl w:val="0"/>
          <w:numId w:val="20"/>
        </w:numPr>
      </w:pPr>
      <w:r>
        <w:t>GenerateApplication.bat</w:t>
      </w:r>
    </w:p>
    <w:p w14:paraId="0965D6B8" w14:textId="0B865C9B" w:rsidR="00C276A7" w:rsidRDefault="00C276A7" w:rsidP="00C276A7">
      <w:pPr>
        <w:pStyle w:val="ListParagraph"/>
        <w:numPr>
          <w:ilvl w:val="0"/>
          <w:numId w:val="20"/>
        </w:numPr>
      </w:pPr>
      <w:r>
        <w:t>GenerateBoot.bat</w:t>
      </w:r>
    </w:p>
    <w:p w14:paraId="3C9B6C85" w14:textId="654E381D" w:rsidR="00C276A7" w:rsidRDefault="00C276A7" w:rsidP="00C276A7">
      <w:pPr>
        <w:pStyle w:val="ListParagraph"/>
        <w:numPr>
          <w:ilvl w:val="0"/>
          <w:numId w:val="20"/>
        </w:numPr>
      </w:pPr>
      <w:r>
        <w:t>GenerateFlashBootLoader.bat</w:t>
      </w:r>
    </w:p>
    <w:p w14:paraId="04CBA4AE" w14:textId="50DEA6BE" w:rsidR="00C276A7" w:rsidRDefault="00C276A7" w:rsidP="00C276A7">
      <w:pPr>
        <w:pStyle w:val="ListParagraph"/>
        <w:numPr>
          <w:ilvl w:val="0"/>
          <w:numId w:val="20"/>
        </w:numPr>
      </w:pPr>
      <w:r>
        <w:t>Merge.bat</w:t>
      </w:r>
    </w:p>
    <w:p w14:paraId="079C1495" w14:textId="446A4650" w:rsidR="00830794" w:rsidRDefault="00C276A7" w:rsidP="00830794">
      <w:r>
        <w:rPr>
          <w:noProof/>
        </w:rPr>
        <w:lastRenderedPageBreak/>
        <w:drawing>
          <wp:inline distT="0" distB="0" distL="0" distR="0" wp14:anchorId="4F330A06" wp14:editId="7FAE935D">
            <wp:extent cx="5486400" cy="198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4354" w14:textId="5F31706F" w:rsidR="003364D0" w:rsidRDefault="003364D0" w:rsidP="00830794">
      <w:r>
        <w:t>In GenerateData2</w:t>
      </w:r>
      <w:r>
        <w:rPr>
          <w:rFonts w:hint="eastAsia"/>
        </w:rPr>
        <w:t>.</w:t>
      </w:r>
      <w:r>
        <w:t>0\Output file\OTA ,it will make 10 items .s19 file.</w:t>
      </w:r>
      <w:r w:rsidR="00632030">
        <w:t>Copy below files to FBL_UDS_CANoe12\data folder</w:t>
      </w:r>
    </w:p>
    <w:p w14:paraId="193E8B50" w14:textId="724E6B32" w:rsidR="003364D0" w:rsidRDefault="003364D0" w:rsidP="0083079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0C7F53" wp14:editId="639D62BC">
                <wp:simplePos x="0" y="0"/>
                <wp:positionH relativeFrom="column">
                  <wp:posOffset>1600200</wp:posOffset>
                </wp:positionH>
                <wp:positionV relativeFrom="paragraph">
                  <wp:posOffset>1238885</wp:posOffset>
                </wp:positionV>
                <wp:extent cx="1059180" cy="449580"/>
                <wp:effectExtent l="0" t="0" r="762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DB714" w14:textId="61C45AEA" w:rsidR="003364D0" w:rsidRPr="00E55689" w:rsidRDefault="003364D0" w:rsidP="003364D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Copy to CanOe flash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7F53" id="Text Box 7" o:spid="_x0000_s1028" type="#_x0000_t202" style="position:absolute;margin-left:126pt;margin-top:97.55pt;width:83.4pt;height:35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" fillcolor="white [3201]" stroked="f" strokeweight=".5pt">
                <v:textbox>
                  <w:txbxContent>
                    <w:p w14:paraId="3A4DB714" w14:textId="61C45AEA" w:rsidR="003364D0" w:rsidRPr="00E55689" w:rsidRDefault="003364D0" w:rsidP="003364D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Copy to CanOe flash Tool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4616B7" wp14:editId="50DC748F">
                <wp:simplePos x="0" y="0"/>
                <wp:positionH relativeFrom="column">
                  <wp:posOffset>1341120</wp:posOffset>
                </wp:positionH>
                <wp:positionV relativeFrom="paragraph">
                  <wp:posOffset>766445</wp:posOffset>
                </wp:positionV>
                <wp:extent cx="236220" cy="1402080"/>
                <wp:effectExtent l="0" t="0" r="30480" b="26670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6220" cy="1402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9363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6" o:spid="_x0000_s1026" type="#_x0000_t87" style="position:absolute;margin-left:105.6pt;margin-top:60.35pt;width:18.6pt;height:110.4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" adj="303" strokecolor="red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A504B6" wp14:editId="4F2ED597">
            <wp:extent cx="5486400" cy="2463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A0F9" w14:textId="45735B91" w:rsidR="00632030" w:rsidRDefault="00AD4BAD" w:rsidP="0083079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EEAF42" wp14:editId="1B17A64F">
                <wp:simplePos x="0" y="0"/>
                <wp:positionH relativeFrom="column">
                  <wp:posOffset>1600200</wp:posOffset>
                </wp:positionH>
                <wp:positionV relativeFrom="paragraph">
                  <wp:posOffset>1334135</wp:posOffset>
                </wp:positionV>
                <wp:extent cx="1059180" cy="373380"/>
                <wp:effectExtent l="0" t="0" r="762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31EBD" w14:textId="2B57263A" w:rsidR="00AD4BAD" w:rsidRPr="00E55689" w:rsidRDefault="00AD4BAD" w:rsidP="00AD4BA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Copy from 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EAF42" id="Text Box 12" o:spid="_x0000_s1029" type="#_x0000_t202" style="position:absolute;margin-left:126pt;margin-top:105.05pt;width:83.4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" fillcolor="white [3201]" stroked="f" strokeweight=".5pt">
                <v:textbox>
                  <w:txbxContent>
                    <w:p w14:paraId="50131EBD" w14:textId="2B57263A" w:rsidR="00AD4BAD" w:rsidRPr="00E55689" w:rsidRDefault="00AD4BAD" w:rsidP="00AD4BA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Copy from OTA</w:t>
                      </w:r>
                    </w:p>
                  </w:txbxContent>
                </v:textbox>
              </v:shape>
            </w:pict>
          </mc:Fallback>
        </mc:AlternateContent>
      </w:r>
      <w:r w:rsidR="0063203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9F01D0" wp14:editId="5241095F">
                <wp:simplePos x="0" y="0"/>
                <wp:positionH relativeFrom="column">
                  <wp:posOffset>1341119</wp:posOffset>
                </wp:positionH>
                <wp:positionV relativeFrom="paragraph">
                  <wp:posOffset>648335</wp:posOffset>
                </wp:positionV>
                <wp:extent cx="236221" cy="1615440"/>
                <wp:effectExtent l="0" t="0" r="30480" b="22860"/>
                <wp:wrapNone/>
                <wp:docPr id="9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6221" cy="161544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1F93F" id="Left Brace 9" o:spid="_x0000_s1026" type="#_x0000_t87" style="position:absolute;margin-left:105.6pt;margin-top:51.05pt;width:18.6pt;height:127.2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" adj="263" strokecolor="red" strokeweight=".5pt">
                <v:stroke joinstyle="miter"/>
              </v:shape>
            </w:pict>
          </mc:Fallback>
        </mc:AlternateContent>
      </w:r>
      <w:r w:rsidR="00632030">
        <w:rPr>
          <w:noProof/>
        </w:rPr>
        <w:drawing>
          <wp:inline distT="0" distB="0" distL="0" distR="0" wp14:anchorId="0B0EBF66" wp14:editId="74ACD9BA">
            <wp:extent cx="5486400" cy="2469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137" w14:textId="77777777" w:rsidR="00767E18" w:rsidRDefault="00767E18" w:rsidP="00830794"/>
    <w:p w14:paraId="11BEB4DF" w14:textId="77777777" w:rsidR="00767E18" w:rsidRDefault="00767E18" w:rsidP="00830794"/>
    <w:p w14:paraId="506324A5" w14:textId="3E0CF278" w:rsidR="00767E18" w:rsidRDefault="00767E18" w:rsidP="00830794">
      <w:r>
        <w:lastRenderedPageBreak/>
        <w:t>In GenerateData2.0\Output\Tool folder, which will make 4 items .s19 file.</w:t>
      </w:r>
    </w:p>
    <w:p w14:paraId="1869F2DD" w14:textId="43D8BAE0" w:rsidR="00767E18" w:rsidRDefault="00767E18" w:rsidP="00767E18">
      <w:pPr>
        <w:pStyle w:val="ListParagraph"/>
        <w:numPr>
          <w:ilvl w:val="0"/>
          <w:numId w:val="21"/>
        </w:numPr>
      </w:pPr>
      <w:r>
        <w:t>Application</w:t>
      </w:r>
      <w:r>
        <w:rPr>
          <w:rFonts w:hint="eastAsia"/>
        </w:rPr>
        <w:t>.</w:t>
      </w:r>
      <w:r>
        <w:t>s19 is App file.</w:t>
      </w:r>
    </w:p>
    <w:p w14:paraId="6C860202" w14:textId="47A21873" w:rsidR="00767E18" w:rsidRDefault="00767E18" w:rsidP="00767E18">
      <w:pPr>
        <w:pStyle w:val="ListParagraph"/>
        <w:numPr>
          <w:ilvl w:val="0"/>
          <w:numId w:val="21"/>
        </w:numPr>
      </w:pPr>
      <w:r>
        <w:t>Boot.s19 is first level Boot.</w:t>
      </w:r>
    </w:p>
    <w:p w14:paraId="3090C1DB" w14:textId="7F27352D" w:rsidR="00767E18" w:rsidRDefault="00767E18" w:rsidP="00767E18">
      <w:pPr>
        <w:pStyle w:val="ListParagraph"/>
        <w:numPr>
          <w:ilvl w:val="0"/>
          <w:numId w:val="21"/>
        </w:numPr>
      </w:pPr>
      <w:r>
        <w:t>FlashBootloader.s19 is second level Boot.</w:t>
      </w:r>
    </w:p>
    <w:p w14:paraId="1E2FFFB4" w14:textId="72A98C58" w:rsidR="00767E18" w:rsidRDefault="00767E18" w:rsidP="00767E18">
      <w:pPr>
        <w:pStyle w:val="ListParagraph"/>
        <w:numPr>
          <w:ilvl w:val="0"/>
          <w:numId w:val="21"/>
        </w:numPr>
      </w:pPr>
      <w:r>
        <w:t xml:space="preserve">Merged.s19 </w:t>
      </w:r>
      <w:r w:rsidR="00BC15C7">
        <w:t>is that merge A</w:t>
      </w:r>
      <w:r w:rsidR="00BC15C7">
        <w:rPr>
          <w:rFonts w:hint="eastAsia"/>
        </w:rPr>
        <w:t>p</w:t>
      </w:r>
      <w:r w:rsidR="00BC15C7">
        <w:t>plication+Boot+FlashBootLoader file.</w:t>
      </w:r>
    </w:p>
    <w:p w14:paraId="23886F23" w14:textId="27B6BF52" w:rsidR="00BC15C7" w:rsidRDefault="00BC15C7" w:rsidP="00BC15C7">
      <w:r>
        <w:t>Need to programming Boot.s19+FlashBootLoader.s19 as Bootloader parts with miniwiggler tool,</w:t>
      </w:r>
    </w:p>
    <w:p w14:paraId="1C69DE0F" w14:textId="03CFAE0E" w:rsidR="00BC15C7" w:rsidRDefault="00BC15C7" w:rsidP="00BC15C7">
      <w:r>
        <w:t>Or programming Merged.s19 as Bootloader+App with miniwiggler tool.</w:t>
      </w:r>
    </w:p>
    <w:p w14:paraId="543C70A3" w14:textId="6FE1D526" w:rsidR="00767E18" w:rsidRDefault="00767E18" w:rsidP="00830794">
      <w:r>
        <w:rPr>
          <w:noProof/>
        </w:rPr>
        <w:drawing>
          <wp:inline distT="0" distB="0" distL="0" distR="0" wp14:anchorId="538B2573" wp14:editId="510C82B6">
            <wp:extent cx="5486400" cy="158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0658" w14:textId="33A733C8" w:rsidR="00582043" w:rsidRDefault="00582043" w:rsidP="00582043">
      <w:pPr>
        <w:pStyle w:val="Heading2"/>
        <w:numPr>
          <w:ilvl w:val="1"/>
          <w:numId w:val="14"/>
        </w:numPr>
      </w:pPr>
      <w:r>
        <w:t xml:space="preserve"> </w:t>
      </w:r>
      <w:bookmarkStart w:id="6" w:name="_Toc114671856"/>
      <w:r>
        <w:t>Bootloader update from V2.0 or V3.0 to V4.</w:t>
      </w:r>
      <w:bookmarkEnd w:id="6"/>
      <w:r w:rsidR="00E415AE">
        <w:t>1</w:t>
      </w:r>
    </w:p>
    <w:p w14:paraId="75DD98FF" w14:textId="6EA3D1D8" w:rsidR="00582043" w:rsidRDefault="00582043" w:rsidP="00582043">
      <w:r>
        <w:t>If MFC5J3 or S202 has used Bootloader V2.0, need to use FBL2_To_4</w:t>
      </w:r>
      <w:r w:rsidR="00E415AE">
        <w:t>_1</w:t>
      </w:r>
      <w:r>
        <w:t>_OTA.hex.</w:t>
      </w:r>
    </w:p>
    <w:p w14:paraId="6696147A" w14:textId="728DD92B" w:rsidR="00582043" w:rsidRDefault="00582043" w:rsidP="00582043">
      <w:r>
        <w:t>If MFC5J3 or S202 has used Bootloader V3.0, need to use FBL3_To_4</w:t>
      </w:r>
      <w:r w:rsidR="00E415AE">
        <w:t>_1</w:t>
      </w:r>
      <w:r>
        <w:t>_OTA.hex.</w:t>
      </w:r>
    </w:p>
    <w:p w14:paraId="618B7D80" w14:textId="6BE2C753" w:rsidR="00582043" w:rsidRDefault="00E415AE" w:rsidP="00582043">
      <w:r>
        <w:rPr>
          <w:noProof/>
        </w:rPr>
        <w:drawing>
          <wp:inline distT="0" distB="0" distL="0" distR="0" wp14:anchorId="7605B8CE" wp14:editId="3F8C2D2C">
            <wp:extent cx="5486400" cy="1091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9E3" w14:textId="13E78D67" w:rsidR="001478F4" w:rsidRDefault="001478F4" w:rsidP="00582043">
      <w:r>
        <w:t>Open CANOE tool , choose Application B folder address, choose FBL2_To_4_OTA.hex or FBL3_To_4</w:t>
      </w:r>
      <w:r w:rsidR="00D41D19">
        <w:t>_1</w:t>
      </w:r>
      <w:r>
        <w:t>_OTA.hex</w:t>
      </w:r>
    </w:p>
    <w:p w14:paraId="7D484905" w14:textId="47F106ED" w:rsidR="001478F4" w:rsidRDefault="001478F4" w:rsidP="00582043">
      <w:r>
        <w:rPr>
          <w:noProof/>
        </w:rPr>
        <w:lastRenderedPageBreak/>
        <w:drawing>
          <wp:inline distT="0" distB="0" distL="0" distR="0" wp14:anchorId="04A38D37" wp14:editId="116D3CAB">
            <wp:extent cx="4457700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B06A" w14:textId="2C107CAA" w:rsidR="0011572E" w:rsidRDefault="0011572E" w:rsidP="00582043">
      <w:r>
        <w:rPr>
          <w:rFonts w:hint="eastAsia"/>
        </w:rPr>
        <w:t>注意：</w:t>
      </w:r>
    </w:p>
    <w:p w14:paraId="210B1484" w14:textId="77777777" w:rsidR="00582043" w:rsidRPr="00582043" w:rsidRDefault="00582043" w:rsidP="008E1341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82043">
        <w:rPr>
          <w:rFonts w:ascii="微软雅黑" w:eastAsia="微软雅黑" w:hAnsi="微软雅黑" w:cs="Calibri" w:hint="eastAsia"/>
        </w:rPr>
        <w:t>c</w:t>
      </w:r>
      <w:r w:rsidRPr="00582043">
        <w:rPr>
          <w:rFonts w:ascii="Calibri" w:eastAsia="Times New Roman" w:hAnsi="Calibri" w:cs="Calibri"/>
        </w:rPr>
        <w:t>anoe</w:t>
      </w:r>
      <w:r w:rsidRPr="00582043">
        <w:rPr>
          <w:rFonts w:ascii="微软雅黑" w:eastAsia="微软雅黑" w:hAnsi="微软雅黑" w:cs="Calibri" w:hint="eastAsia"/>
        </w:rPr>
        <w:t>升级到B</w:t>
      </w:r>
      <w:r w:rsidRPr="00582043">
        <w:rPr>
          <w:rFonts w:ascii="Calibri" w:eastAsia="Times New Roman" w:hAnsi="Calibri" w:cs="Calibri"/>
        </w:rPr>
        <w:t>ootloader4.0</w:t>
      </w:r>
      <w:r w:rsidRPr="00582043">
        <w:rPr>
          <w:rFonts w:ascii="微软雅黑" w:eastAsia="微软雅黑" w:hAnsi="微软雅黑" w:cs="Calibri" w:hint="eastAsia"/>
        </w:rPr>
        <w:t>时，需要将A</w:t>
      </w:r>
      <w:r w:rsidRPr="00582043">
        <w:rPr>
          <w:rFonts w:ascii="Calibri" w:eastAsia="Times New Roman" w:hAnsi="Calibri" w:cs="Calibri"/>
        </w:rPr>
        <w:t>pp</w:t>
      </w:r>
      <w:r w:rsidRPr="00582043">
        <w:rPr>
          <w:rFonts w:ascii="微软雅黑" w:eastAsia="微软雅黑" w:hAnsi="微软雅黑" w:cs="Calibri" w:hint="eastAsia"/>
        </w:rPr>
        <w:t>切换到A面，进行刷写B面，否则刷写失败。</w:t>
      </w:r>
    </w:p>
    <w:p w14:paraId="56818C9A" w14:textId="11D41A1A" w:rsidR="00F03991" w:rsidRDefault="00582043" w:rsidP="008E1341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82043">
        <w:rPr>
          <w:rFonts w:ascii="微软雅黑" w:eastAsia="微软雅黑" w:hAnsi="微软雅黑" w:cs="Calibri" w:hint="eastAsia"/>
        </w:rPr>
        <w:t>先将B</w:t>
      </w:r>
      <w:r w:rsidRPr="00582043">
        <w:rPr>
          <w:rFonts w:ascii="Calibri" w:eastAsia="Times New Roman" w:hAnsi="Calibri" w:cs="Calibri"/>
        </w:rPr>
        <w:t>ootloaderV2.0</w:t>
      </w:r>
      <w:r w:rsidRPr="00582043">
        <w:rPr>
          <w:rFonts w:ascii="微软雅黑" w:eastAsia="微软雅黑" w:hAnsi="微软雅黑" w:cs="Calibri" w:hint="eastAsia"/>
        </w:rPr>
        <w:t>升级到B</w:t>
      </w:r>
      <w:r w:rsidRPr="00582043">
        <w:rPr>
          <w:rFonts w:ascii="Calibri" w:eastAsia="Times New Roman" w:hAnsi="Calibri" w:cs="Calibri"/>
        </w:rPr>
        <w:t>ootloaderV4.0</w:t>
      </w:r>
      <w:r w:rsidR="00F03991">
        <w:rPr>
          <w:rFonts w:ascii="宋体" w:eastAsia="宋体" w:hAnsi="宋体" w:cs="宋体" w:hint="eastAsia"/>
        </w:rPr>
        <w:t>.</w:t>
      </w:r>
    </w:p>
    <w:p w14:paraId="411EDCA7" w14:textId="3EBC3D1E" w:rsidR="00582043" w:rsidRPr="00582043" w:rsidRDefault="00582043" w:rsidP="008E1341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82043">
        <w:rPr>
          <w:rFonts w:ascii="微软雅黑" w:eastAsia="微软雅黑" w:hAnsi="微软雅黑" w:cs="Calibri" w:hint="eastAsia"/>
        </w:rPr>
        <w:t>将B</w:t>
      </w:r>
      <w:r w:rsidRPr="00582043">
        <w:rPr>
          <w:rFonts w:ascii="Calibri" w:eastAsia="Times New Roman" w:hAnsi="Calibri" w:cs="Calibri"/>
        </w:rPr>
        <w:t>ootloaderV3.0</w:t>
      </w:r>
      <w:r w:rsidRPr="00582043">
        <w:rPr>
          <w:rFonts w:ascii="微软雅黑" w:eastAsia="微软雅黑" w:hAnsi="微软雅黑" w:cs="Calibri" w:hint="eastAsia"/>
        </w:rPr>
        <w:t>升级到B</w:t>
      </w:r>
      <w:r w:rsidRPr="00582043">
        <w:rPr>
          <w:rFonts w:ascii="Calibri" w:eastAsia="Times New Roman" w:hAnsi="Calibri" w:cs="Calibri"/>
        </w:rPr>
        <w:t>ootloaderV4.0.</w:t>
      </w:r>
    </w:p>
    <w:p w14:paraId="5803BE32" w14:textId="77777777" w:rsidR="00582043" w:rsidRPr="00582043" w:rsidRDefault="00582043" w:rsidP="008E1341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82043">
        <w:rPr>
          <w:rFonts w:ascii="微软雅黑" w:eastAsia="微软雅黑" w:hAnsi="微软雅黑" w:cs="Calibri" w:hint="eastAsia"/>
        </w:rPr>
        <w:t>刷写完成之后，停在刷写页面大概</w:t>
      </w:r>
      <w:r w:rsidRPr="00582043">
        <w:rPr>
          <w:rFonts w:ascii="Calibri" w:eastAsia="Times New Roman" w:hAnsi="Calibri" w:cs="Calibri"/>
        </w:rPr>
        <w:t xml:space="preserve">30s, </w:t>
      </w:r>
      <w:r w:rsidRPr="00582043">
        <w:rPr>
          <w:rFonts w:ascii="微软雅黑" w:eastAsia="微软雅黑" w:hAnsi="微软雅黑" w:cs="Calibri" w:hint="eastAsia"/>
        </w:rPr>
        <w:t>等待B面</w:t>
      </w:r>
      <w:r w:rsidRPr="00582043">
        <w:rPr>
          <w:rFonts w:ascii="Calibri" w:eastAsia="Times New Roman" w:hAnsi="Calibri" w:cs="Calibri"/>
        </w:rPr>
        <w:t xml:space="preserve">copy </w:t>
      </w:r>
      <w:r w:rsidRPr="00582043">
        <w:rPr>
          <w:rFonts w:ascii="微软雅黑" w:eastAsia="微软雅黑" w:hAnsi="微软雅黑" w:cs="Calibri" w:hint="eastAsia"/>
        </w:rPr>
        <w:t>到</w:t>
      </w:r>
      <w:r w:rsidRPr="00582043">
        <w:rPr>
          <w:rFonts w:ascii="Calibri" w:eastAsia="Times New Roman" w:hAnsi="Calibri" w:cs="Calibri"/>
        </w:rPr>
        <w:t>Bootloader</w:t>
      </w:r>
      <w:r w:rsidRPr="00582043">
        <w:rPr>
          <w:rFonts w:ascii="微软雅黑" w:eastAsia="微软雅黑" w:hAnsi="微软雅黑" w:cs="Calibri" w:hint="eastAsia"/>
        </w:rPr>
        <w:t>地址页。</w:t>
      </w:r>
    </w:p>
    <w:p w14:paraId="22A4619A" w14:textId="729EE6CC" w:rsidR="00582043" w:rsidRPr="0066029B" w:rsidRDefault="00582043" w:rsidP="008E1341">
      <w:pPr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582043">
        <w:rPr>
          <w:rFonts w:ascii="微软雅黑" w:eastAsia="微软雅黑" w:hAnsi="微软雅黑" w:cs="Calibri" w:hint="eastAsia"/>
        </w:rPr>
        <w:t>使用B</w:t>
      </w:r>
      <w:r w:rsidRPr="00582043">
        <w:rPr>
          <w:rFonts w:ascii="Calibri" w:eastAsia="Times New Roman" w:hAnsi="Calibri" w:cs="Calibri"/>
        </w:rPr>
        <w:t>ootloaderV4.0</w:t>
      </w:r>
      <w:r w:rsidRPr="00582043">
        <w:rPr>
          <w:rFonts w:ascii="微软雅黑" w:eastAsia="微软雅黑" w:hAnsi="微软雅黑" w:cs="Calibri" w:hint="eastAsia"/>
        </w:rPr>
        <w:t>升级A</w:t>
      </w:r>
      <w:r w:rsidRPr="00582043">
        <w:rPr>
          <w:rFonts w:ascii="Calibri" w:eastAsia="Times New Roman" w:hAnsi="Calibri" w:cs="Calibri"/>
        </w:rPr>
        <w:t>pp</w:t>
      </w:r>
      <w:r w:rsidRPr="00582043">
        <w:rPr>
          <w:rFonts w:ascii="微软雅黑" w:eastAsia="微软雅黑" w:hAnsi="微软雅黑" w:cs="Calibri" w:hint="eastAsia"/>
        </w:rPr>
        <w:t>。</w:t>
      </w:r>
    </w:p>
    <w:p w14:paraId="55091E70" w14:textId="7C9235EB" w:rsidR="0066029B" w:rsidRDefault="0066029B" w:rsidP="0066029B">
      <w:pPr>
        <w:pStyle w:val="Heading2"/>
        <w:numPr>
          <w:ilvl w:val="1"/>
          <w:numId w:val="14"/>
        </w:numPr>
      </w:pPr>
      <w:r>
        <w:rPr>
          <w:rFonts w:hint="eastAsia"/>
        </w:rPr>
        <w:t>B</w:t>
      </w:r>
      <w:r>
        <w:t>ootloader update from V4.1 to V5.0</w:t>
      </w:r>
    </w:p>
    <w:p w14:paraId="102B6A57" w14:textId="32B04D3D" w:rsidR="0066029B" w:rsidRDefault="0066029B" w:rsidP="0066029B">
      <w:pPr>
        <w:pStyle w:val="ListParagraph"/>
        <w:numPr>
          <w:ilvl w:val="0"/>
          <w:numId w:val="31"/>
        </w:numPr>
      </w:pPr>
      <w:r>
        <w:rPr>
          <w:rFonts w:hint="eastAsia"/>
        </w:rPr>
        <w:t>打开</w:t>
      </w:r>
      <w:r>
        <w:rPr>
          <w:rFonts w:hint="eastAsia"/>
        </w:rPr>
        <w:t>C</w:t>
      </w:r>
      <w:r>
        <w:t xml:space="preserve">ANOE </w:t>
      </w:r>
      <w:r>
        <w:rPr>
          <w:rFonts w:hint="eastAsia"/>
        </w:rPr>
        <w:t>升级脚本工具</w:t>
      </w:r>
      <w:r w:rsidRPr="0066029B">
        <w:t>FBL_UDS_CANoe12_V4.1toV5.0</w:t>
      </w:r>
      <w:r>
        <w:rPr>
          <w:rFonts w:hint="eastAsia"/>
        </w:rPr>
        <w:t>，先读</w:t>
      </w:r>
      <w:r>
        <w:rPr>
          <w:rFonts w:hint="eastAsia"/>
        </w:rPr>
        <w:t>B</w:t>
      </w:r>
      <w:r>
        <w:t>ootloader</w:t>
      </w:r>
      <w:r>
        <w:rPr>
          <w:rFonts w:hint="eastAsia"/>
        </w:rPr>
        <w:t>软件版本</w:t>
      </w:r>
      <w:r>
        <w:rPr>
          <w:rFonts w:hint="eastAsia"/>
        </w:rPr>
        <w:t>V</w:t>
      </w:r>
      <w:r>
        <w:t>4.1</w:t>
      </w:r>
    </w:p>
    <w:p w14:paraId="308FE804" w14:textId="387464D3" w:rsidR="0066029B" w:rsidRDefault="0066029B" w:rsidP="0066029B">
      <w:pPr>
        <w:pStyle w:val="ListParagraph"/>
        <w:numPr>
          <w:ilvl w:val="0"/>
          <w:numId w:val="31"/>
        </w:numPr>
      </w:pPr>
      <w:r>
        <w:rPr>
          <w:rFonts w:hint="eastAsia"/>
        </w:rPr>
        <w:t>确认当前程序运行在</w:t>
      </w:r>
      <w:r>
        <w:rPr>
          <w:rFonts w:hint="eastAsia"/>
        </w:rPr>
        <w:t>A</w:t>
      </w:r>
      <w:r>
        <w:rPr>
          <w:rFonts w:hint="eastAsia"/>
        </w:rPr>
        <w:t>面，通过</w:t>
      </w:r>
      <w:r>
        <w:rPr>
          <w:rFonts w:hint="eastAsia"/>
        </w:rPr>
        <w:t>2</w:t>
      </w:r>
      <w:r>
        <w:t>2 F010,</w:t>
      </w:r>
      <w:r>
        <w:rPr>
          <w:rFonts w:hint="eastAsia"/>
        </w:rPr>
        <w:t>确认当前下载区。</w:t>
      </w:r>
    </w:p>
    <w:p w14:paraId="644CD628" w14:textId="26FB6954" w:rsidR="0066029B" w:rsidRPr="0066029B" w:rsidRDefault="0066029B" w:rsidP="0066029B">
      <w:pPr>
        <w:pStyle w:val="ListParagraph"/>
        <w:numPr>
          <w:ilvl w:val="0"/>
          <w:numId w:val="31"/>
        </w:numPr>
        <w:rPr>
          <w:rFonts w:hint="eastAsia"/>
        </w:rPr>
      </w:pPr>
      <w:r>
        <w:rPr>
          <w:rFonts w:hint="eastAsia"/>
        </w:rPr>
        <w:t>点</w:t>
      </w: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>进行</w:t>
      </w:r>
      <w:r>
        <w:rPr>
          <w:rFonts w:hint="eastAsia"/>
        </w:rPr>
        <w:t>B</w:t>
      </w:r>
      <w:r>
        <w:t>ootloader</w:t>
      </w:r>
      <w:r>
        <w:rPr>
          <w:rFonts w:hint="eastAsia"/>
        </w:rPr>
        <w:t>升级。</w:t>
      </w:r>
    </w:p>
    <w:p w14:paraId="7FA42EBA" w14:textId="7F3760B6" w:rsidR="0066029B" w:rsidRDefault="0066029B" w:rsidP="001D44FA">
      <w:r>
        <w:rPr>
          <w:noProof/>
        </w:rPr>
        <w:drawing>
          <wp:inline distT="0" distB="0" distL="0" distR="0" wp14:anchorId="0D022529" wp14:editId="40F964E3">
            <wp:extent cx="5486400" cy="817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097" w14:textId="4E0627D8" w:rsidR="0066029B" w:rsidRPr="0066029B" w:rsidRDefault="0066029B" w:rsidP="0066029B">
      <w:r>
        <w:rPr>
          <w:noProof/>
        </w:rPr>
        <w:lastRenderedPageBreak/>
        <w:drawing>
          <wp:inline distT="0" distB="0" distL="0" distR="0" wp14:anchorId="5D337A4F" wp14:editId="647D1050">
            <wp:extent cx="5486400" cy="1807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426" w14:textId="7A4EF751" w:rsidR="00582043" w:rsidRPr="00582043" w:rsidRDefault="0066029B" w:rsidP="001D44FA">
      <w:r>
        <w:rPr>
          <w:noProof/>
        </w:rPr>
        <w:drawing>
          <wp:inline distT="0" distB="0" distL="0" distR="0" wp14:anchorId="4272E5EF" wp14:editId="7EBFCDDD">
            <wp:extent cx="5486400" cy="22637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3F4D" w14:textId="678EA556" w:rsidR="00FE438E" w:rsidRDefault="00FE438E" w:rsidP="00FE438E">
      <w:pPr>
        <w:pStyle w:val="Heading1"/>
      </w:pPr>
      <w:bookmarkStart w:id="7" w:name="_Toc114671857"/>
      <w:r>
        <w:t>Download Application</w:t>
      </w:r>
      <w:bookmarkEnd w:id="7"/>
      <w:r w:rsidR="00B36A4A">
        <w:t xml:space="preserve"> with BootloaderV2.0&amp;V3.0</w:t>
      </w:r>
    </w:p>
    <w:p w14:paraId="778F3116" w14:textId="71461A38" w:rsidR="00015B6E" w:rsidRDefault="00015B6E" w:rsidP="008E1341">
      <w:pPr>
        <w:pStyle w:val="Heading2"/>
        <w:numPr>
          <w:ilvl w:val="1"/>
          <w:numId w:val="24"/>
        </w:numPr>
      </w:pPr>
      <w:bookmarkStart w:id="8" w:name="_Toc114671858"/>
      <w:r>
        <w:t xml:space="preserve">Place Bootloader format in </w:t>
      </w:r>
      <w:r w:rsidRPr="00015B6E">
        <w:t>RPG_CANoe12\data</w:t>
      </w:r>
      <w:bookmarkEnd w:id="8"/>
    </w:p>
    <w:p w14:paraId="2968BDE5" w14:textId="26F9FEB8" w:rsidR="00015B6E" w:rsidRPr="00015B6E" w:rsidRDefault="00015B6E" w:rsidP="00015B6E">
      <w:r>
        <w:t xml:space="preserve">Place </w:t>
      </w:r>
      <w:r w:rsidRPr="00E55689">
        <w:t>ApplicationA_OTA.mot</w:t>
      </w:r>
      <w:r>
        <w:t xml:space="preserve"> ,</w:t>
      </w:r>
      <w:r w:rsidRPr="00E55689">
        <w:t>ApplicationB_OTA.mot</w:t>
      </w:r>
      <w:r>
        <w:t xml:space="preserve">, FlashDriver.mot in </w:t>
      </w:r>
      <w:r w:rsidRPr="00015B6E">
        <w:t>RPG_CANoe12\data</w:t>
      </w:r>
    </w:p>
    <w:p w14:paraId="40C2BADD" w14:textId="4F65C4F2" w:rsidR="00F155B6" w:rsidRDefault="00015B6E" w:rsidP="00F155B6">
      <w:r>
        <w:rPr>
          <w:noProof/>
        </w:rPr>
        <w:drawing>
          <wp:inline distT="0" distB="0" distL="0" distR="0" wp14:anchorId="263601B1" wp14:editId="15762A6B">
            <wp:extent cx="5486400" cy="20104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6AC8" w14:textId="77777777" w:rsidR="00491D01" w:rsidRDefault="00491D01" w:rsidP="00F155B6"/>
    <w:p w14:paraId="35CBCF99" w14:textId="390751EB" w:rsidR="00F155B6" w:rsidRDefault="00F155B6" w:rsidP="00FE438E">
      <w:pPr>
        <w:pStyle w:val="Heading2"/>
        <w:numPr>
          <w:ilvl w:val="1"/>
          <w:numId w:val="14"/>
        </w:numPr>
      </w:pPr>
      <w:bookmarkStart w:id="9" w:name="_Toc114671859"/>
      <w:r>
        <w:lastRenderedPageBreak/>
        <w:t xml:space="preserve">Download Bootloader hex by </w:t>
      </w:r>
      <w:r w:rsidR="00D80777">
        <w:t>Lauterach or miniwiggler</w:t>
      </w:r>
      <w:bookmarkEnd w:id="9"/>
    </w:p>
    <w:p w14:paraId="79825330" w14:textId="12FFEDFD" w:rsidR="00D80777" w:rsidRPr="00D80777" w:rsidRDefault="00FC7656" w:rsidP="00D8077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59B7F5" wp14:editId="6B54BE9E">
                <wp:simplePos x="0" y="0"/>
                <wp:positionH relativeFrom="column">
                  <wp:posOffset>266700</wp:posOffset>
                </wp:positionH>
                <wp:positionV relativeFrom="paragraph">
                  <wp:posOffset>1248410</wp:posOffset>
                </wp:positionV>
                <wp:extent cx="1386840" cy="289560"/>
                <wp:effectExtent l="0" t="0" r="22860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01D6B" id="Rectangle 49" o:spid="_x0000_s1026" style="position:absolute;margin-left:21pt;margin-top:98.3pt;width:109.2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CCCC09" wp14:editId="0ABC64D7">
            <wp:extent cx="5181600" cy="2657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45AE" w14:textId="70F814FB" w:rsidR="00D80777" w:rsidRDefault="00FC7656" w:rsidP="00D80777">
      <w:r>
        <w:t xml:space="preserve">And the UCB start address is </w:t>
      </w:r>
      <w:r w:rsidRPr="007B063D">
        <w:rPr>
          <w:color w:val="FF0000"/>
        </w:rPr>
        <w:t>0x</w:t>
      </w:r>
      <w:r w:rsidR="006D56AA">
        <w:rPr>
          <w:color w:val="FF0000"/>
        </w:rPr>
        <w:t>8</w:t>
      </w:r>
      <w:r w:rsidR="00D32096" w:rsidRPr="007B063D">
        <w:rPr>
          <w:color w:val="FF0000"/>
        </w:rPr>
        <w:t>0040080</w:t>
      </w:r>
      <w:r>
        <w:t>.</w:t>
      </w:r>
    </w:p>
    <w:p w14:paraId="184A45A7" w14:textId="745ED362" w:rsidR="00055D23" w:rsidRDefault="00055D23" w:rsidP="00D80777"/>
    <w:p w14:paraId="74E04DE2" w14:textId="3348E4E0" w:rsidR="00055D23" w:rsidRDefault="00AE681D" w:rsidP="00FE438E">
      <w:pPr>
        <w:pStyle w:val="Heading2"/>
        <w:numPr>
          <w:ilvl w:val="1"/>
          <w:numId w:val="14"/>
        </w:numPr>
      </w:pPr>
      <w:bookmarkStart w:id="10" w:name="_Toc114671860"/>
      <w:r>
        <w:t>Download New Bootloader by G-Puls(</w:t>
      </w:r>
      <w:r w:rsidRPr="00AE681D">
        <w:t>kavsar</w:t>
      </w:r>
      <w:r>
        <w:t>)</w:t>
      </w:r>
      <w:bookmarkEnd w:id="10"/>
    </w:p>
    <w:p w14:paraId="6DDBE283" w14:textId="5F1C524E" w:rsidR="00AE681D" w:rsidRDefault="00AE681D" w:rsidP="00AE681D">
      <w:r>
        <w:t xml:space="preserve">If the board </w:t>
      </w:r>
      <w:r w:rsidR="00695670">
        <w:t>have G-Puls bootloader, and not have Lauterarch or Minwiggler</w:t>
      </w:r>
      <w:r w:rsidR="00695670">
        <w:rPr>
          <w:rFonts w:hint="eastAsia"/>
        </w:rPr>
        <w:t>,</w:t>
      </w:r>
      <w:r w:rsidR="00695670">
        <w:t>we can use the kavsar to download New Bootloader.</w:t>
      </w:r>
    </w:p>
    <w:p w14:paraId="68E38145" w14:textId="6FD314D3" w:rsidR="00FC7656" w:rsidRDefault="00BD4F3A" w:rsidP="00D80777">
      <w:r>
        <w:t>The download me</w:t>
      </w:r>
      <w:r w:rsidR="009F0E33">
        <w:t>t</w:t>
      </w:r>
      <w:r>
        <w:t>hod same of the flashing MFC5J3 application,</w:t>
      </w:r>
      <w:r w:rsidR="009F0E33">
        <w:t xml:space="preserve"> </w:t>
      </w:r>
      <w:r>
        <w:t>If download fail,</w:t>
      </w:r>
      <w:r w:rsidR="009F0E33">
        <w:t xml:space="preserve"> </w:t>
      </w:r>
      <w:r>
        <w:t>you can download application ag</w:t>
      </w:r>
      <w:r w:rsidR="000C4DC3">
        <w:t>a</w:t>
      </w:r>
      <w:r>
        <w:t>in,</w:t>
      </w:r>
      <w:r w:rsidR="009F0E33">
        <w:t xml:space="preserve"> </w:t>
      </w:r>
      <w:r>
        <w:t>then download new bootloader ag</w:t>
      </w:r>
      <w:r w:rsidR="000C4DC3">
        <w:t>a</w:t>
      </w:r>
      <w:r>
        <w:t>in</w:t>
      </w:r>
      <w:r w:rsidR="003774C5">
        <w:t>.</w:t>
      </w:r>
    </w:p>
    <w:p w14:paraId="6F321817" w14:textId="77777777" w:rsidR="003774C5" w:rsidRDefault="003774C5" w:rsidP="00D80777"/>
    <w:p w14:paraId="7782DD07" w14:textId="3A821364" w:rsidR="00D80777" w:rsidRDefault="00FE438E" w:rsidP="00FE438E">
      <w:pPr>
        <w:pStyle w:val="Heading2"/>
        <w:numPr>
          <w:ilvl w:val="0"/>
          <w:numId w:val="0"/>
        </w:numPr>
        <w:ind w:left="720" w:hanging="360"/>
      </w:pPr>
      <w:bookmarkStart w:id="11" w:name="_Toc114671861"/>
      <w:r>
        <w:t xml:space="preserve">2.4 </w:t>
      </w:r>
      <w:r w:rsidR="00CA6337">
        <w:t>Downloading Application Code</w:t>
      </w:r>
      <w:bookmarkEnd w:id="11"/>
    </w:p>
    <w:p w14:paraId="72665B5D" w14:textId="4BC97D32" w:rsidR="00D80777" w:rsidRDefault="00D80777" w:rsidP="00D80777">
      <w:r>
        <w:t>Open Canoe project -&gt;</w:t>
      </w:r>
      <w:r w:rsidRPr="00F155B6">
        <w:t>RPG_CANoe12.cfg</w:t>
      </w:r>
      <w:r>
        <w:t xml:space="preserve"> , CANOE version need be bigger than CANOE12.</w:t>
      </w:r>
    </w:p>
    <w:p w14:paraId="0BD4B3F8" w14:textId="65EB025A" w:rsidR="00FC7656" w:rsidRDefault="00FC7656" w:rsidP="00D80777">
      <w:r>
        <w:rPr>
          <w:noProof/>
        </w:rPr>
        <w:lastRenderedPageBreak/>
        <w:drawing>
          <wp:inline distT="0" distB="0" distL="0" distR="0" wp14:anchorId="2813EF99" wp14:editId="61D28FFF">
            <wp:extent cx="5486400" cy="7231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73" b="2222"/>
                    <a:stretch/>
                  </pic:blipFill>
                  <pic:spPr bwMode="auto">
                    <a:xfrm>
                      <a:off x="0" y="0"/>
                      <a:ext cx="5486400" cy="723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612F0" w14:textId="6BF3287D" w:rsidR="00FC7656" w:rsidRDefault="00FC7656" w:rsidP="00D80777">
      <w:r>
        <w:t>Click Start , it will download A bank and B bank code in order.</w:t>
      </w:r>
    </w:p>
    <w:p w14:paraId="6A653932" w14:textId="72C6630F" w:rsidR="00FC7656" w:rsidRDefault="00FC7656" w:rsidP="00D80777">
      <w:r>
        <w:rPr>
          <w:noProof/>
        </w:rPr>
        <w:lastRenderedPageBreak/>
        <w:drawing>
          <wp:inline distT="0" distB="0" distL="0" distR="0" wp14:anchorId="12EAFC44" wp14:editId="5BDC8A41">
            <wp:extent cx="4591050" cy="3257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AAA" w14:textId="0888929C" w:rsidR="00FC7656" w:rsidRDefault="00FC7656" w:rsidP="00D80777">
      <w:r>
        <w:t>Download A Bank code</w:t>
      </w:r>
    </w:p>
    <w:p w14:paraId="7A6D2291" w14:textId="036EC7EF" w:rsidR="00FC7656" w:rsidRDefault="00FC7656" w:rsidP="00D80777">
      <w:r>
        <w:rPr>
          <w:rFonts w:ascii="Calibri" w:hAnsi="Calibri" w:cs="Calibri"/>
          <w:noProof/>
        </w:rPr>
        <w:drawing>
          <wp:inline distT="0" distB="0" distL="0" distR="0" wp14:anchorId="2BCE808D" wp14:editId="0CA079D6">
            <wp:extent cx="5486400" cy="2899410"/>
            <wp:effectExtent l="0" t="0" r="0" b="0"/>
            <wp:docPr id="52" name="Picture 52" descr="Machine generated alternative text:&#10;Write &#10;Source &#10;O &#10;O &#10;O &#10;O &#10;O &#10;O &#10;O &#10;O &#10;O &#10;O &#10;O &#10;O &#10;O &#10;O &#10;O &#10;O &#10;O &#10;O &#10;O &#10;O &#10;O &#10;O &#10;R PG &#10;RPG &#10;RPG &#10;RPG &#10;RPG &#10;RPG &#10;RPG &#10;RPG &#10;RPG &#10;RPG &#10;RPG &#10;RPG &#10;RPG &#10;RPG &#10;RPG &#10;RPG &#10;RPG &#10;RPG &#10;RPG &#10;RPG &#10;RPG &#10;RPG &#10;C I i ent &#10;CI i ent &#10;C I i ent &#10;CI i ent &#10;C I i ent &#10;CI i ent &#10;C I i ent &#10;CI i ent &#10;C I i ent &#10;CI i ent &#10;C I i ent &#10;CI i ent &#10;C I i ent &#10;CI i ent &#10;C I i ent &#10;CI i ent &#10;C I i ent &#10;CI i ent &#10;C I i ent &#10;CI i ent &#10;C I i ent &#10;CI i ent &#10;Message &#10;parserMotFiIe [data/ FlashDriver . mot] &#10;Mot Parser finish. Address [Ox 70000000] Blocksize [OXOOOOIOOO] DataSize [OXOOOOIOOO] S' &#10;segment : Address [0&gt;00000000] size [Ox00001000] Offset [Oxoooooooo] CRC[OXOOOOOOOO] &#10;Segment DataTop[82008201] &#10;Segment DataEnd[OOOOOOOO] &#10;parserMotFiIe [data/ ApplicationA OTA.mot] &#10;Mot Parser finish. Address [OxA01040 &#10;Segment Address [OxA0104000] Size &#10;Segment DataQop[OOOOOOOO] &#10;Segment DataEnd[411ÄS85Ä] &#10;Change to step ] &#10;Progress [0/4182016] &#10;Received positive response for service &#10;Change to step [17] &#10;Progress [0/4182016] &#10;Received pos It I ve response for service &#10;wMaxNumbe rOfBI ockLength [ 2 0 5 0 ] &#10;Change to step [18] &#10;Progress [0/4182016] &#10;Received positive response for service &#10;Change to step 18] &#10;Progress [2048/4182016] &#10;Size [Ox003FCOOO] DataSize [Ox003FCOOO] S' &#10;3FCOOO] Offset [Ox00001000] CRC[OXOOOOOOOO] &#10;Ox€e &#10;ox74 &#10;ox7€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Write &#10;Source &#10;O &#10;O &#10;O &#10;O &#10;O &#10;O &#10;O &#10;O &#10;O &#10;O &#10;O &#10;O &#10;O &#10;O &#10;O &#10;O &#10;O &#10;O &#10;O &#10;O &#10;O &#10;O &#10;R PG &#10;RPG &#10;RPG &#10;RPG &#10;RPG &#10;RPG &#10;RPG &#10;RPG &#10;RPG &#10;RPG &#10;RPG &#10;RPG &#10;RPG &#10;RPG &#10;RPG &#10;RPG &#10;RPG &#10;RPG &#10;RPG &#10;RPG &#10;RPG &#10;RPG &#10;C I i ent &#10;CI i ent &#10;C I i ent &#10;CI i ent &#10;C I i ent &#10;CI i ent &#10;C I i ent &#10;CI i ent &#10;C I i ent &#10;CI i ent &#10;C I i ent &#10;CI i ent &#10;C I i ent &#10;CI i ent &#10;C I i ent &#10;CI i ent &#10;C I i ent &#10;CI i ent &#10;C I i ent &#10;CI i ent &#10;C I i ent &#10;CI i ent &#10;Message &#10;parserMotFiIe [data/ FlashDriver . mot] &#10;Mot Parser finish. Address [Ox 70000000] Blocksize [OXOOOOIOOO] DataSize [OXOOOOIOOO] S' &#10;segment : Address [0&gt;00000000] size [Ox00001000] Offset [Oxoooooooo] CRC[OXOOOOOOOO] &#10;Segment DataTop[82008201] &#10;Segment DataEnd[OOOOOOOO] &#10;parserMotFiIe [data/ ApplicationA OTA.mot] &#10;Mot Parser finish. Address [OxA01040 &#10;Segment Address [OxA0104000] Size &#10;Segment DataQop[OOOOOOOO] &#10;Segment DataEnd[411ÄS85Ä] &#10;Change to step ] &#10;Progress [0/4182016] &#10;Received positive response for service &#10;Change to step [17] &#10;Progress [0/4182016] &#10;Received pos It I ve response for service &#10;wMaxNumbe rOfBI ockLength [ 2 0 5 0 ] &#10;Change to step [18] &#10;Progress [0/4182016] &#10;Received positive response for service &#10;Change to step 18] &#10;Progress [2048/4182016] &#10;Size [Ox003FCOOO] DataSize [Ox003FCOOO] S' &#10;3FCOOO] Offset [Ox00001000] CRC[OXOOOOOOOO] &#10;Ox€e &#10;ox74 &#10;ox7€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D059" w14:textId="3F6FE6B6" w:rsidR="00FC7656" w:rsidRDefault="00FC7656" w:rsidP="00D80777">
      <w:r>
        <w:t>Download B Bank code</w:t>
      </w:r>
    </w:p>
    <w:p w14:paraId="42F2A185" w14:textId="01FD3134" w:rsidR="00FC7656" w:rsidRDefault="00FC7656" w:rsidP="00D80777">
      <w:r>
        <w:rPr>
          <w:rFonts w:ascii="Calibri" w:hAnsi="Calibri" w:cs="Calibri"/>
          <w:noProof/>
        </w:rPr>
        <w:lastRenderedPageBreak/>
        <w:drawing>
          <wp:inline distT="0" distB="0" distL="0" distR="0" wp14:anchorId="7365841E" wp14:editId="602E3B4F">
            <wp:extent cx="5486400" cy="2836545"/>
            <wp:effectExtent l="0" t="0" r="0" b="1905"/>
            <wp:docPr id="53" name="Picture 53" descr="Machine generated alternative text:&#10;Source &#10;O &#10;O &#10;O &#10;O &#10;O &#10;O &#10;O &#10;O &#10;O &#10;O &#10;O &#10;O &#10;O &#10;O &#10;O &#10;O &#10;O &#10;O &#10;O &#10;O &#10;O &#10;O &#10;R PG &#10;RPG &#10;R PG &#10;RPG &#10;R PG &#10;RPG &#10;R PG &#10;RPG &#10;R PG &#10;RPG &#10;R PG &#10;RPG &#10;R PG &#10;RPG &#10;R PG &#10;RPG &#10;R PG &#10;RPG &#10;R PG &#10;RPG &#10;R PG &#10;RPG &#10;C I i ent &#10;CI ent &#10;C I i ent &#10;CI ent &#10;C I i ent &#10;CI ent &#10;C I i ent &#10;CI ent &#10;C I i ent &#10;CI ent &#10;C I i ent &#10;CI ent &#10;C I i ent &#10;CI ent &#10;C I i ent &#10;CI ent &#10;C I i ent &#10;CI ent &#10;C I i ent &#10;CI ent &#10;C I i ent &#10;CI ent &#10;Message &#10;Received positive response for service Ox62 &#10;Change to step [15] &#10;Received positive response for service Ox62 &#10;parserMotFiIe [ data/ FlashDri ver . mot ] &#10;Mot Parser finish. Address [Ox 70000000] Blocksize [OXOOOOIOOO] DataSize [OXOOOOIOOO] S' &#10;segment : Address [0&gt;00000000] size [Ox00001000] Offset [Oxoooooooo] CRC[OXOOOOOOOO] &#10;Segment DataQop[82008201] &#10;Segment DataEnd [00000000] &#10;parserMotFiIe [data/ÄppIicationB OTA. mot] &#10;Mot Parser finish. Address [OxÄ0504 &#10;ockSize [Ox003FCOOO] DataSize Ox003FCOOO] S' &#10;Overview System &#10;CAPL / &#10;.NET &#10;Test &#10;Segment [O] : Address [OxA0504000] Size [Ox003FCOOO] Offset [OXOOOOIOOO] CRC[OXOOOOOOOO] &#10;Segment DataTop[OOOOOOOO] &#10;Segment O] : DataEnd 4A2EEIFA] &#10;Change to step [16] &#10;Progress [0/4182016] &#10;Received positive response for service Ox€e &#10;Change to step 17 ] &#10;Progress [0/4182016] &#10;Received positive response for service Ox 74 &#10;wMaxNumherOfBI ockLength [ 20 5 0 ] &#10;Change to step 18] &#10;Progress [0/4182016] &#10;RPG a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ource &#10;O &#10;O &#10;O &#10;O &#10;O &#10;O &#10;O &#10;O &#10;O &#10;O &#10;O &#10;O &#10;O &#10;O &#10;O &#10;O &#10;O &#10;O &#10;O &#10;O &#10;O &#10;O &#10;R PG &#10;RPG &#10;R PG &#10;RPG &#10;R PG &#10;RPG &#10;R PG &#10;RPG &#10;R PG &#10;RPG &#10;R PG &#10;RPG &#10;R PG &#10;RPG &#10;R PG &#10;RPG &#10;R PG &#10;RPG &#10;R PG &#10;RPG &#10;R PG &#10;RPG &#10;C I i ent &#10;CI ent &#10;C I i ent &#10;CI ent &#10;C I i ent &#10;CI ent &#10;C I i ent &#10;CI ent &#10;C I i ent &#10;CI ent &#10;C I i ent &#10;CI ent &#10;C I i ent &#10;CI ent &#10;C I i ent &#10;CI ent &#10;C I i ent &#10;CI ent &#10;C I i ent &#10;CI ent &#10;C I i ent &#10;CI ent &#10;Message &#10;Received positive response for service Ox62 &#10;Change to step [15] &#10;Received positive response for service Ox62 &#10;parserMotFiIe [ data/ FlashDri ver . mot ] &#10;Mot Parser finish. Address [Ox 70000000] Blocksize [OXOOOOIOOO] DataSize [OXOOOOIOOO] S' &#10;segment : Address [0&gt;00000000] size [Ox00001000] Offset [Oxoooooooo] CRC[OXOOOOOOOO] &#10;Segment DataQop[82008201] &#10;Segment DataEnd [00000000] &#10;parserMotFiIe [data/ÄppIicationB OTA. mot] &#10;Mot Parser finish. Address [OxÄ0504 &#10;ockSize [Ox003FCOOO] DataSize Ox003FCOOO] S' &#10;Overview System &#10;CAPL / &#10;.NET &#10;Test &#10;Segment [O] : Address [OxA0504000] Size [Ox003FCOOO] Offset [OXOOOOIOOO] CRC[OXOOOOOOOO] &#10;Segment DataTop[OOOOOOOO] &#10;Segment O] : DataEnd 4A2EEIFA] &#10;Change to step [16] &#10;Progress [0/4182016] &#10;Received positive response for service Ox€e &#10;Change to step 17 ] &#10;Progress [0/4182016] &#10;Received positive response for service Ox 74 &#10;wMaxNumherOfBI ockLength [ 20 5 0 ] &#10;Change to step 18] &#10;Progress [0/4182016] &#10;RPG aent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3E2A" w14:textId="4D9A3694" w:rsidR="00FC7656" w:rsidRDefault="00FC7656" w:rsidP="00D80777">
      <w:r>
        <w:t>After 2min44s, it will present success, otherwise it is failure.</w:t>
      </w:r>
    </w:p>
    <w:p w14:paraId="4AD22340" w14:textId="6669CAA0" w:rsidR="00FC7656" w:rsidRDefault="00FC7656" w:rsidP="00D80777">
      <w:r>
        <w:rPr>
          <w:noProof/>
        </w:rPr>
        <w:drawing>
          <wp:inline distT="0" distB="0" distL="0" distR="0" wp14:anchorId="3A3010D4" wp14:editId="61026C28">
            <wp:extent cx="4486275" cy="3095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C08" w14:textId="0A1FC93D" w:rsidR="00B36A4A" w:rsidRDefault="00B36A4A" w:rsidP="00B36A4A">
      <w:pPr>
        <w:pStyle w:val="Heading1"/>
      </w:pPr>
      <w:r>
        <w:t xml:space="preserve">Download </w:t>
      </w:r>
      <w:r>
        <w:rPr>
          <w:rFonts w:hint="eastAsia"/>
        </w:rPr>
        <w:t>A</w:t>
      </w:r>
      <w:r>
        <w:t>pplication with BootloaderV4.</w:t>
      </w:r>
      <w:r w:rsidR="00D41D19">
        <w:t>1</w:t>
      </w:r>
    </w:p>
    <w:p w14:paraId="4924F7FC" w14:textId="17E0DF81" w:rsidR="00B36A4A" w:rsidRDefault="008871E3" w:rsidP="00B36A4A">
      <w:r>
        <w:t>U</w:t>
      </w:r>
      <w:r>
        <w:rPr>
          <w:rFonts w:hint="eastAsia"/>
        </w:rPr>
        <w:t>se</w:t>
      </w:r>
      <w:r>
        <w:t xml:space="preserve"> CANOE open FBL_UDS_CANoe12.cfg,perform update to downloader A</w:t>
      </w:r>
      <w:r>
        <w:rPr>
          <w:rFonts w:hint="eastAsia"/>
        </w:rPr>
        <w:t>pp</w:t>
      </w:r>
      <w:r>
        <w:t xml:space="preserve">lication,A or B, </w:t>
      </w:r>
    </w:p>
    <w:p w14:paraId="28EB159B" w14:textId="0D64D45D" w:rsidR="008871E3" w:rsidRDefault="008871E3" w:rsidP="00B36A4A">
      <w:r>
        <w:t xml:space="preserve">We need to update twice because it has Bank </w:t>
      </w:r>
      <w:r>
        <w:rPr>
          <w:rFonts w:hint="eastAsia"/>
        </w:rPr>
        <w:t>A</w:t>
      </w:r>
      <w:r>
        <w:t xml:space="preserve"> and Bank B.</w:t>
      </w:r>
    </w:p>
    <w:p w14:paraId="3F1595E5" w14:textId="2E7F7AA0" w:rsidR="008871E3" w:rsidRDefault="008871E3" w:rsidP="00B36A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783FF9" wp14:editId="392A6115">
                <wp:simplePos x="0" y="0"/>
                <wp:positionH relativeFrom="column">
                  <wp:posOffset>53340</wp:posOffset>
                </wp:positionH>
                <wp:positionV relativeFrom="paragraph">
                  <wp:posOffset>1844040</wp:posOffset>
                </wp:positionV>
                <wp:extent cx="1432560" cy="2590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D2B4D" id="Rectangle 16" o:spid="_x0000_s1026" style="position:absolute;margin-left:4.2pt;margin-top:145.2pt;width:112.8pt;height:20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3AA279" wp14:editId="1E1067EC">
            <wp:extent cx="5486400" cy="2374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A9DF" w14:textId="4D62C3AB" w:rsidR="008871E3" w:rsidRDefault="008871E3" w:rsidP="00B36A4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9F096A" wp14:editId="1298B3D5">
                <wp:simplePos x="0" y="0"/>
                <wp:positionH relativeFrom="column">
                  <wp:posOffset>2026920</wp:posOffset>
                </wp:positionH>
                <wp:positionV relativeFrom="paragraph">
                  <wp:posOffset>2906395</wp:posOffset>
                </wp:positionV>
                <wp:extent cx="777240" cy="533400"/>
                <wp:effectExtent l="0" t="0" r="2286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53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4D177" id="Rectangle 18" o:spid="_x0000_s1026" style="position:absolute;margin-left:159.6pt;margin-top:228.85pt;width:61.2pt;height:4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E9F509" wp14:editId="226A4977">
            <wp:extent cx="4286250" cy="375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621" w14:textId="42BABF50" w:rsidR="00A41F9E" w:rsidRPr="00B36A4A" w:rsidRDefault="00A41F9E" w:rsidP="00B36A4A">
      <w:r>
        <w:rPr>
          <w:noProof/>
        </w:rPr>
        <w:lastRenderedPageBreak/>
        <w:drawing>
          <wp:inline distT="0" distB="0" distL="0" distR="0" wp14:anchorId="114A40CC" wp14:editId="0F966E04">
            <wp:extent cx="5486400" cy="2506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86A9" w14:textId="56A81233" w:rsidR="00D80777" w:rsidRDefault="000F32D6" w:rsidP="000F32D6">
      <w:pPr>
        <w:pStyle w:val="Heading1"/>
      </w:pPr>
      <w:r>
        <w:rPr>
          <w:rFonts w:hint="eastAsia"/>
        </w:rPr>
        <w:t>D</w:t>
      </w:r>
      <w:r>
        <w:t>ownload Application with BootloaderV5.</w:t>
      </w:r>
      <w:r w:rsidR="002909C4">
        <w:t>0</w:t>
      </w:r>
    </w:p>
    <w:p w14:paraId="1583FCD4" w14:textId="46C36030" w:rsidR="000F32D6" w:rsidRDefault="000F32D6" w:rsidP="000F32D6">
      <w:r>
        <w:t>U</w:t>
      </w:r>
      <w:r>
        <w:rPr>
          <w:rFonts w:hint="eastAsia"/>
        </w:rPr>
        <w:t>se</w:t>
      </w:r>
      <w:r>
        <w:t xml:space="preserve"> CANOE open </w:t>
      </w:r>
      <w:r w:rsidRPr="000F32D6">
        <w:t>FBL_UDS_CANoe12_V5.0</w:t>
      </w:r>
      <w:r>
        <w:t>,perform update to downloader A</w:t>
      </w:r>
      <w:r>
        <w:rPr>
          <w:rFonts w:hint="eastAsia"/>
        </w:rPr>
        <w:t>pp</w:t>
      </w:r>
      <w:r>
        <w:t xml:space="preserve">lication,A or B, </w:t>
      </w:r>
    </w:p>
    <w:p w14:paraId="03870565" w14:textId="039B4256" w:rsidR="000F32D6" w:rsidRDefault="000F32D6" w:rsidP="000F32D6">
      <w:r>
        <w:t xml:space="preserve">We need to update twice because it has Bank </w:t>
      </w:r>
      <w:r>
        <w:rPr>
          <w:rFonts w:hint="eastAsia"/>
        </w:rPr>
        <w:t>A</w:t>
      </w:r>
      <w:r>
        <w:t xml:space="preserve"> and Bank B.</w:t>
      </w:r>
    </w:p>
    <w:p w14:paraId="764C96EF" w14:textId="4F3EBFFE" w:rsidR="000F32D6" w:rsidRDefault="000F32D6" w:rsidP="000F32D6">
      <w:r>
        <w:rPr>
          <w:rFonts w:hint="eastAsia"/>
        </w:rPr>
        <w:t>默认选择</w:t>
      </w:r>
      <w:r>
        <w:rPr>
          <w:rFonts w:hint="eastAsia"/>
        </w:rPr>
        <w:t>A</w:t>
      </w:r>
      <w:r>
        <w:t>pplication</w:t>
      </w:r>
    </w:p>
    <w:p w14:paraId="5902AC0F" w14:textId="21173DF2" w:rsidR="000F32D6" w:rsidRDefault="000F32D6" w:rsidP="000F32D6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A766E2" wp14:editId="33115CE7">
                <wp:simplePos x="0" y="0"/>
                <wp:positionH relativeFrom="column">
                  <wp:posOffset>1160929</wp:posOffset>
                </wp:positionH>
                <wp:positionV relativeFrom="paragraph">
                  <wp:posOffset>443454</wp:posOffset>
                </wp:positionV>
                <wp:extent cx="717177" cy="363071"/>
                <wp:effectExtent l="0" t="0" r="26035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177" cy="363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F26EE0" id="Rectangle 24" o:spid="_x0000_s1026" style="position:absolute;margin-left:91.4pt;margin-top:34.9pt;width:56.45pt;height:28.6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" filled="f" strokecolor="red" strokeweight="1pt"/>
            </w:pict>
          </mc:Fallback>
        </mc:AlternateContent>
      </w:r>
      <w:r w:rsidR="000D60B3" w:rsidRPr="000D60B3">
        <w:rPr>
          <w:noProof/>
        </w:rPr>
        <w:t xml:space="preserve"> </w:t>
      </w:r>
      <w:r w:rsidR="000D60B3">
        <w:rPr>
          <w:noProof/>
        </w:rPr>
        <w:drawing>
          <wp:inline distT="0" distB="0" distL="0" distR="0" wp14:anchorId="572463FB" wp14:editId="2A1C773E">
            <wp:extent cx="3924300" cy="2124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B935" w14:textId="77777777" w:rsidR="000F32D6" w:rsidRPr="000F32D6" w:rsidRDefault="000F32D6" w:rsidP="000F32D6"/>
    <w:p w14:paraId="3E767554" w14:textId="57036349" w:rsidR="00D80777" w:rsidRDefault="00D80777" w:rsidP="00A33136">
      <w:pPr>
        <w:pStyle w:val="Heading1"/>
      </w:pPr>
      <w:r>
        <w:t xml:space="preserve"> </w:t>
      </w:r>
      <w:bookmarkStart w:id="12" w:name="_Toc114671862"/>
      <w:r w:rsidR="00A33136">
        <w:t>Debug</w:t>
      </w:r>
      <w:bookmarkEnd w:id="12"/>
      <w:r w:rsidR="00A33136">
        <w:t xml:space="preserve"> </w:t>
      </w:r>
    </w:p>
    <w:p w14:paraId="3804C315" w14:textId="574F6ADA" w:rsidR="00A33136" w:rsidRPr="00A33136" w:rsidRDefault="00A33136" w:rsidP="00A33136">
      <w:r>
        <w:t>The chapter d</w:t>
      </w:r>
      <w:r w:rsidRPr="00A33136">
        <w:t>escribes how to use Lauterbach debugging</w:t>
      </w:r>
      <w:r>
        <w:t xml:space="preserve"> base this bootloader.</w:t>
      </w:r>
    </w:p>
    <w:p w14:paraId="3ACD7A25" w14:textId="1B399F78" w:rsidR="00A33136" w:rsidRDefault="00FD0E46" w:rsidP="00830794">
      <w:pPr>
        <w:pStyle w:val="Heading1"/>
      </w:pPr>
      <w:bookmarkStart w:id="13" w:name="_Toc114671863"/>
      <w:r>
        <w:t>Set the Application Bank</w:t>
      </w:r>
      <w:bookmarkEnd w:id="13"/>
    </w:p>
    <w:p w14:paraId="34592903" w14:textId="4F38B000" w:rsidR="00A33136" w:rsidRPr="00E95FAB" w:rsidRDefault="00A33136" w:rsidP="00A33136">
      <w:pPr>
        <w:rPr>
          <w:b/>
          <w:bCs/>
          <w:color w:val="FF0000"/>
        </w:rPr>
      </w:pPr>
      <w:r>
        <w:t xml:space="preserve">We need to configure application </w:t>
      </w:r>
      <w:r w:rsidR="00FD0E46">
        <w:t xml:space="preserve">location in </w:t>
      </w:r>
      <w:r w:rsidR="00FD0E46" w:rsidRPr="00671C34">
        <w:rPr>
          <w:b/>
          <w:bCs/>
        </w:rPr>
        <w:t xml:space="preserve">bank </w:t>
      </w:r>
      <w:r w:rsidRPr="00671C34">
        <w:rPr>
          <w:b/>
          <w:bCs/>
        </w:rPr>
        <w:t>A</w:t>
      </w:r>
      <w:r w:rsidR="00FD0E46">
        <w:t xml:space="preserve"> for</w:t>
      </w:r>
      <w:r>
        <w:t xml:space="preserve"> the ld file</w:t>
      </w:r>
      <w:r w:rsidR="00E95FAB" w:rsidRPr="00E95FAB">
        <w:rPr>
          <w:rFonts w:hint="eastAsia"/>
          <w:b/>
          <w:bCs/>
          <w:color w:val="FF0000"/>
        </w:rPr>
        <w:t>(</w:t>
      </w:r>
      <w:r w:rsidR="00E95FAB" w:rsidRPr="00E95FAB">
        <w:rPr>
          <w:b/>
          <w:bCs/>
          <w:color w:val="FF0000"/>
        </w:rPr>
        <w:t xml:space="preserve"> suggestion)</w:t>
      </w:r>
    </w:p>
    <w:p w14:paraId="4EDE3227" w14:textId="1C90B0AC" w:rsidR="00A33136" w:rsidRDefault="00FD0E46" w:rsidP="00A33136">
      <w:r>
        <w:lastRenderedPageBreak/>
        <w:t>The path</w:t>
      </w:r>
      <w:r w:rsidR="00A33136">
        <w:t xml:space="preserve">: </w:t>
      </w:r>
      <w:r w:rsidRPr="00734669">
        <w:rPr>
          <w:b/>
          <w:bCs/>
        </w:rPr>
        <w:t>\01_AsrConfig\source\boards\TriboardTC387TH_DPM\</w:t>
      </w:r>
      <w:r w:rsidR="00A33136" w:rsidRPr="00734669">
        <w:rPr>
          <w:b/>
          <w:bCs/>
        </w:rPr>
        <w:t>board-tasking.ldscript</w:t>
      </w:r>
      <w:r w:rsidR="00671C34">
        <w:rPr>
          <w:noProof/>
        </w:rPr>
        <w:drawing>
          <wp:anchor distT="0" distB="0" distL="114300" distR="114300" simplePos="0" relativeHeight="251684864" behindDoc="0" locked="0" layoutInCell="1" allowOverlap="1" wp14:anchorId="5073DBB7" wp14:editId="68E7B827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481955" cy="196659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F2B9E" w14:textId="2B3481B1" w:rsidR="00A33136" w:rsidRDefault="00A33136" w:rsidP="00A33136">
      <w:pPr>
        <w:pStyle w:val="ListNumber"/>
        <w:numPr>
          <w:ilvl w:val="0"/>
          <w:numId w:val="0"/>
        </w:numPr>
        <w:ind w:left="360" w:hanging="360"/>
      </w:pPr>
    </w:p>
    <w:p w14:paraId="7DAB444E" w14:textId="7FD326A2" w:rsidR="00BB2FCA" w:rsidRDefault="00F65B99" w:rsidP="00BB2FCA">
      <w:pPr>
        <w:pStyle w:val="Heading2"/>
        <w:numPr>
          <w:ilvl w:val="1"/>
          <w:numId w:val="14"/>
        </w:numPr>
      </w:pPr>
      <w:bookmarkStart w:id="14" w:name="_Toc114671864"/>
      <w:r>
        <w:t>Removed the generated ld script</w:t>
      </w:r>
      <w:bookmarkEnd w:id="14"/>
    </w:p>
    <w:p w14:paraId="042190FA" w14:textId="15E85328" w:rsidR="00BB2FCA" w:rsidRPr="00BB2FCA" w:rsidRDefault="00734669" w:rsidP="00BB2FCA">
      <w:r>
        <w:t xml:space="preserve">Removed the generated ld script which path : </w:t>
      </w:r>
      <w:r w:rsidRPr="00734669">
        <w:rPr>
          <w:b/>
          <w:bCs/>
        </w:rPr>
        <w:t>\01_AsrConfig\output\generated\TRICORE-tasking.ldscript</w:t>
      </w:r>
    </w:p>
    <w:p w14:paraId="44118528" w14:textId="0CCAED8A" w:rsidR="00BB2FCA" w:rsidRDefault="00BB2FCA" w:rsidP="00BB2FCA">
      <w:pPr>
        <w:pStyle w:val="ListNumber"/>
        <w:numPr>
          <w:ilvl w:val="0"/>
          <w:numId w:val="0"/>
        </w:numPr>
        <w:ind w:left="360" w:hanging="360"/>
      </w:pPr>
    </w:p>
    <w:p w14:paraId="60078FF6" w14:textId="04081ABC" w:rsidR="00734669" w:rsidRDefault="00734669" w:rsidP="00734669">
      <w:pPr>
        <w:pStyle w:val="Heading2"/>
        <w:numPr>
          <w:ilvl w:val="1"/>
          <w:numId w:val="14"/>
        </w:numPr>
      </w:pPr>
      <w:bookmarkStart w:id="15" w:name="_Toc114671865"/>
      <w:r>
        <w:t>Compiling Code</w:t>
      </w:r>
      <w:bookmarkEnd w:id="15"/>
    </w:p>
    <w:p w14:paraId="1F1B4692" w14:textId="7FE8FC3C" w:rsidR="00734669" w:rsidRDefault="00734669" w:rsidP="00BB2FCA">
      <w:pPr>
        <w:pStyle w:val="ListNumber"/>
        <w:numPr>
          <w:ilvl w:val="0"/>
          <w:numId w:val="0"/>
        </w:numPr>
        <w:ind w:left="360" w:hanging="360"/>
      </w:pPr>
      <w:r>
        <w:t>Using the cmd command of make -j to compiling code</w:t>
      </w:r>
    </w:p>
    <w:p w14:paraId="7752F85A" w14:textId="77777777" w:rsidR="00734669" w:rsidRDefault="00734669" w:rsidP="00734669">
      <w:pPr>
        <w:pStyle w:val="ListNumber"/>
        <w:numPr>
          <w:ilvl w:val="0"/>
          <w:numId w:val="0"/>
        </w:numPr>
      </w:pPr>
    </w:p>
    <w:p w14:paraId="63588142" w14:textId="5693CA0C" w:rsidR="00734669" w:rsidRDefault="00734669" w:rsidP="00734669">
      <w:pPr>
        <w:pStyle w:val="Heading2"/>
        <w:numPr>
          <w:ilvl w:val="1"/>
          <w:numId w:val="14"/>
        </w:numPr>
      </w:pPr>
      <w:bookmarkStart w:id="16" w:name="_Toc114671866"/>
      <w:r>
        <w:t>Downloading NonSig</w:t>
      </w:r>
      <w:r w:rsidRPr="00734669">
        <w:t>nature</w:t>
      </w:r>
      <w:r>
        <w:t xml:space="preserve"> bootloader</w:t>
      </w:r>
      <w:bookmarkEnd w:id="16"/>
    </w:p>
    <w:p w14:paraId="2F33BFB6" w14:textId="2FC994AC" w:rsidR="00734669" w:rsidRDefault="00734669" w:rsidP="00BB2FCA">
      <w:pPr>
        <w:pStyle w:val="ListNumber"/>
        <w:numPr>
          <w:ilvl w:val="0"/>
          <w:numId w:val="0"/>
        </w:numPr>
        <w:ind w:left="360" w:hanging="360"/>
      </w:pPr>
      <w:r>
        <w:t>Using Lauterach downloading non-signature version bootloader</w:t>
      </w:r>
      <w:r w:rsidR="00BF0402">
        <w:t xml:space="preserve"> which the non-signature location in </w:t>
      </w:r>
      <w:r w:rsidR="00BF0402" w:rsidRPr="00BF0402">
        <w:rPr>
          <w:b/>
          <w:bCs/>
        </w:rPr>
        <w:t>\10_Bootloader\01_Bootloader\02_Debug_NonSignature\ Bootloader.hex</w:t>
      </w:r>
    </w:p>
    <w:p w14:paraId="1FD46BE4" w14:textId="77777777" w:rsidR="00734669" w:rsidRDefault="00734669" w:rsidP="00BB2FCA">
      <w:pPr>
        <w:pStyle w:val="ListNumber"/>
        <w:numPr>
          <w:ilvl w:val="0"/>
          <w:numId w:val="0"/>
        </w:numPr>
        <w:ind w:left="360" w:hanging="360"/>
      </w:pPr>
    </w:p>
    <w:p w14:paraId="3D5E6A6D" w14:textId="2AADDF4F" w:rsidR="00734669" w:rsidRDefault="00734669" w:rsidP="00734669">
      <w:pPr>
        <w:pStyle w:val="Heading2"/>
        <w:numPr>
          <w:ilvl w:val="1"/>
          <w:numId w:val="14"/>
        </w:numPr>
      </w:pPr>
      <w:bookmarkStart w:id="17" w:name="_Toc114671867"/>
      <w:r>
        <w:t>Downloading application elf/hex</w:t>
      </w:r>
      <w:bookmarkEnd w:id="17"/>
    </w:p>
    <w:p w14:paraId="0C0624C3" w14:textId="034BBE43" w:rsidR="00734669" w:rsidRDefault="00734669" w:rsidP="00734669">
      <w:r>
        <w:t>Using Lauterach downloading application elf or hex file.</w:t>
      </w:r>
    </w:p>
    <w:p w14:paraId="0BCEC3BF" w14:textId="77777777" w:rsidR="00734669" w:rsidRDefault="00734669" w:rsidP="00734669"/>
    <w:p w14:paraId="06A841C6" w14:textId="41D9FC2B" w:rsidR="00734669" w:rsidRDefault="00734669" w:rsidP="00734669">
      <w:pPr>
        <w:pStyle w:val="Heading2"/>
        <w:numPr>
          <w:ilvl w:val="1"/>
          <w:numId w:val="14"/>
        </w:numPr>
      </w:pPr>
      <w:bookmarkStart w:id="18" w:name="_Toc114671868"/>
      <w:r>
        <w:t>Clean data flash</w:t>
      </w:r>
      <w:bookmarkEnd w:id="18"/>
    </w:p>
    <w:p w14:paraId="01664614" w14:textId="6C68A762" w:rsidR="00734669" w:rsidRPr="00734669" w:rsidRDefault="00734669" w:rsidP="00734669">
      <w:pPr>
        <w:pStyle w:val="ListNumber"/>
        <w:numPr>
          <w:ilvl w:val="0"/>
          <w:numId w:val="0"/>
        </w:numPr>
        <w:ind w:left="360" w:hanging="360"/>
      </w:pPr>
      <w:r>
        <w:t>If the bootloader not jump to Bank A to perform application code,you shall clean the data flash or use the routine control to switch the bank</w:t>
      </w:r>
      <w:r w:rsidR="00851009">
        <w:t>.</w:t>
      </w:r>
    </w:p>
    <w:p w14:paraId="323C4017" w14:textId="77777777" w:rsidR="00734669" w:rsidRPr="00A33136" w:rsidRDefault="00734669" w:rsidP="00BB2FCA">
      <w:pPr>
        <w:pStyle w:val="ListNumber"/>
        <w:numPr>
          <w:ilvl w:val="0"/>
          <w:numId w:val="0"/>
        </w:numPr>
        <w:ind w:left="360" w:hanging="360"/>
      </w:pPr>
    </w:p>
    <w:sectPr w:rsidR="00734669" w:rsidRPr="00A33136">
      <w:footerReference w:type="default" r:id="rId3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E69A4" w14:textId="77777777" w:rsidR="004C3046" w:rsidRDefault="004C3046" w:rsidP="00DB6E2F">
      <w:pPr>
        <w:spacing w:after="0" w:line="240" w:lineRule="auto"/>
      </w:pPr>
      <w:r>
        <w:separator/>
      </w:r>
    </w:p>
  </w:endnote>
  <w:endnote w:type="continuationSeparator" w:id="0">
    <w:p w14:paraId="7DC0D643" w14:textId="77777777" w:rsidR="004C3046" w:rsidRDefault="004C3046" w:rsidP="00DB6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2BDA5" w14:textId="77777777" w:rsidR="00CE64C6" w:rsidRDefault="00CE64C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CC25CC7" w14:textId="77777777" w:rsidR="00CE64C6" w:rsidRDefault="00CE64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DCE83" w14:textId="77777777" w:rsidR="004C3046" w:rsidRDefault="004C3046" w:rsidP="00DB6E2F">
      <w:pPr>
        <w:spacing w:after="0" w:line="240" w:lineRule="auto"/>
      </w:pPr>
      <w:r>
        <w:separator/>
      </w:r>
    </w:p>
  </w:footnote>
  <w:footnote w:type="continuationSeparator" w:id="0">
    <w:p w14:paraId="777E1F1A" w14:textId="77777777" w:rsidR="004C3046" w:rsidRDefault="004C3046" w:rsidP="00DB6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D3DAE2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E61395"/>
    <w:multiLevelType w:val="hybridMultilevel"/>
    <w:tmpl w:val="EFB8F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23E0C"/>
    <w:multiLevelType w:val="multilevel"/>
    <w:tmpl w:val="446A1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A28B8"/>
    <w:multiLevelType w:val="hybridMultilevel"/>
    <w:tmpl w:val="FC586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05F0E"/>
    <w:multiLevelType w:val="hybridMultilevel"/>
    <w:tmpl w:val="858CC2A8"/>
    <w:lvl w:ilvl="0" w:tplc="1EC6FB58">
      <w:start w:val="1"/>
      <w:numFmt w:val="decimal"/>
      <w:pStyle w:val="Heading3"/>
      <w:suff w:val="space"/>
      <w:lvlText w:val="%1.1.1"/>
      <w:lvlJc w:val="left"/>
      <w:pPr>
        <w:ind w:left="720" w:hanging="36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E6BD6"/>
    <w:multiLevelType w:val="hybridMultilevel"/>
    <w:tmpl w:val="5DD65B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EF7F24"/>
    <w:multiLevelType w:val="hybridMultilevel"/>
    <w:tmpl w:val="CE285ED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94132E"/>
    <w:multiLevelType w:val="hybridMultilevel"/>
    <w:tmpl w:val="D5166B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6464ED"/>
    <w:multiLevelType w:val="hybridMultilevel"/>
    <w:tmpl w:val="0DEEC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A7196"/>
    <w:multiLevelType w:val="hybridMultilevel"/>
    <w:tmpl w:val="FE7ED6E4"/>
    <w:lvl w:ilvl="0" w:tplc="3CA01DEA">
      <w:start w:val="2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A6DF1"/>
    <w:multiLevelType w:val="hybridMultilevel"/>
    <w:tmpl w:val="D4264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37711"/>
    <w:multiLevelType w:val="hybridMultilevel"/>
    <w:tmpl w:val="3AA4F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07CD2"/>
    <w:multiLevelType w:val="hybridMultilevel"/>
    <w:tmpl w:val="CE285E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F84547"/>
    <w:multiLevelType w:val="hybridMultilevel"/>
    <w:tmpl w:val="D63EA736"/>
    <w:lvl w:ilvl="0" w:tplc="F8D23F0E">
      <w:start w:val="1"/>
      <w:numFmt w:val="decimal"/>
      <w:pStyle w:val="Heading2"/>
      <w:suff w:val="space"/>
      <w:lvlText w:val="%1.1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2D0AC5"/>
    <w:multiLevelType w:val="hybridMultilevel"/>
    <w:tmpl w:val="982C3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556CA"/>
    <w:multiLevelType w:val="hybridMultilevel"/>
    <w:tmpl w:val="AF8065A0"/>
    <w:lvl w:ilvl="0" w:tplc="65E44C04">
      <w:start w:val="1"/>
      <w:numFmt w:val="decimal"/>
      <w:lvlText w:val="%1.1.1"/>
      <w:lvlJc w:val="left"/>
      <w:pPr>
        <w:ind w:left="-936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-144" w:hanging="360"/>
      </w:pPr>
    </w:lvl>
    <w:lvl w:ilvl="2" w:tplc="0409001B" w:tentative="1">
      <w:start w:val="1"/>
      <w:numFmt w:val="lowerRoman"/>
      <w:lvlText w:val="%3."/>
      <w:lvlJc w:val="right"/>
      <w:pPr>
        <w:ind w:left="576" w:hanging="180"/>
      </w:pPr>
    </w:lvl>
    <w:lvl w:ilvl="3" w:tplc="0409000F" w:tentative="1">
      <w:start w:val="1"/>
      <w:numFmt w:val="decimal"/>
      <w:lvlText w:val="%4."/>
      <w:lvlJc w:val="left"/>
      <w:pPr>
        <w:ind w:left="1296" w:hanging="360"/>
      </w:pPr>
    </w:lvl>
    <w:lvl w:ilvl="4" w:tplc="04090019" w:tentative="1">
      <w:start w:val="1"/>
      <w:numFmt w:val="lowerLetter"/>
      <w:lvlText w:val="%5."/>
      <w:lvlJc w:val="left"/>
      <w:pPr>
        <w:ind w:left="2016" w:hanging="360"/>
      </w:pPr>
    </w:lvl>
    <w:lvl w:ilvl="5" w:tplc="0409001B" w:tentative="1">
      <w:start w:val="1"/>
      <w:numFmt w:val="lowerRoman"/>
      <w:lvlText w:val="%6."/>
      <w:lvlJc w:val="right"/>
      <w:pPr>
        <w:ind w:left="2736" w:hanging="180"/>
      </w:pPr>
    </w:lvl>
    <w:lvl w:ilvl="6" w:tplc="0409000F" w:tentative="1">
      <w:start w:val="1"/>
      <w:numFmt w:val="decimal"/>
      <w:lvlText w:val="%7."/>
      <w:lvlJc w:val="left"/>
      <w:pPr>
        <w:ind w:left="3456" w:hanging="360"/>
      </w:pPr>
    </w:lvl>
    <w:lvl w:ilvl="7" w:tplc="04090019" w:tentative="1">
      <w:start w:val="1"/>
      <w:numFmt w:val="lowerLetter"/>
      <w:lvlText w:val="%8."/>
      <w:lvlJc w:val="left"/>
      <w:pPr>
        <w:ind w:left="4176" w:hanging="360"/>
      </w:pPr>
    </w:lvl>
    <w:lvl w:ilvl="8" w:tplc="0409001B" w:tentative="1">
      <w:start w:val="1"/>
      <w:numFmt w:val="lowerRoman"/>
      <w:lvlText w:val="%9."/>
      <w:lvlJc w:val="right"/>
      <w:pPr>
        <w:ind w:left="4896" w:hanging="180"/>
      </w:pPr>
    </w:lvl>
  </w:abstractNum>
  <w:abstractNum w:abstractNumId="16" w15:restartNumberingAfterBreak="0">
    <w:nsid w:val="41953F68"/>
    <w:multiLevelType w:val="hybridMultilevel"/>
    <w:tmpl w:val="7D709F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F7913"/>
    <w:multiLevelType w:val="hybridMultilevel"/>
    <w:tmpl w:val="7612F2FE"/>
    <w:lvl w:ilvl="0" w:tplc="126030BE">
      <w:start w:val="1"/>
      <w:numFmt w:val="decimal"/>
      <w:lvlText w:val="%1.1.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C3C1E"/>
    <w:multiLevelType w:val="hybridMultilevel"/>
    <w:tmpl w:val="2B0C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26ED7"/>
    <w:multiLevelType w:val="hybridMultilevel"/>
    <w:tmpl w:val="09708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4E6A9C"/>
    <w:multiLevelType w:val="multilevel"/>
    <w:tmpl w:val="3D92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357ACD"/>
    <w:multiLevelType w:val="hybridMultilevel"/>
    <w:tmpl w:val="B3707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8815CE"/>
    <w:multiLevelType w:val="hybridMultilevel"/>
    <w:tmpl w:val="115C4F62"/>
    <w:lvl w:ilvl="0" w:tplc="B99E509A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576" w:hanging="360"/>
      </w:pPr>
    </w:lvl>
    <w:lvl w:ilvl="2" w:tplc="0409001B" w:tentative="1">
      <w:start w:val="1"/>
      <w:numFmt w:val="lowerRoman"/>
      <w:lvlText w:val="%3."/>
      <w:lvlJc w:val="right"/>
      <w:pPr>
        <w:ind w:left="1296" w:hanging="180"/>
      </w:pPr>
    </w:lvl>
    <w:lvl w:ilvl="3" w:tplc="0409000F" w:tentative="1">
      <w:start w:val="1"/>
      <w:numFmt w:val="decimal"/>
      <w:lvlText w:val="%4."/>
      <w:lvlJc w:val="left"/>
      <w:pPr>
        <w:ind w:left="2016" w:hanging="360"/>
      </w:pPr>
    </w:lvl>
    <w:lvl w:ilvl="4" w:tplc="04090019" w:tentative="1">
      <w:start w:val="1"/>
      <w:numFmt w:val="lowerLetter"/>
      <w:lvlText w:val="%5."/>
      <w:lvlJc w:val="left"/>
      <w:pPr>
        <w:ind w:left="2736" w:hanging="360"/>
      </w:pPr>
    </w:lvl>
    <w:lvl w:ilvl="5" w:tplc="0409001B" w:tentative="1">
      <w:start w:val="1"/>
      <w:numFmt w:val="lowerRoman"/>
      <w:lvlText w:val="%6."/>
      <w:lvlJc w:val="right"/>
      <w:pPr>
        <w:ind w:left="3456" w:hanging="180"/>
      </w:pPr>
    </w:lvl>
    <w:lvl w:ilvl="6" w:tplc="0409000F" w:tentative="1">
      <w:start w:val="1"/>
      <w:numFmt w:val="decimal"/>
      <w:lvlText w:val="%7."/>
      <w:lvlJc w:val="left"/>
      <w:pPr>
        <w:ind w:left="4176" w:hanging="360"/>
      </w:pPr>
    </w:lvl>
    <w:lvl w:ilvl="7" w:tplc="04090019" w:tentative="1">
      <w:start w:val="1"/>
      <w:numFmt w:val="lowerLetter"/>
      <w:lvlText w:val="%8."/>
      <w:lvlJc w:val="left"/>
      <w:pPr>
        <w:ind w:left="4896" w:hanging="360"/>
      </w:pPr>
    </w:lvl>
    <w:lvl w:ilvl="8" w:tplc="0409001B" w:tentative="1">
      <w:start w:val="1"/>
      <w:numFmt w:val="lowerRoman"/>
      <w:lvlText w:val="%9."/>
      <w:lvlJc w:val="right"/>
      <w:pPr>
        <w:ind w:left="5616" w:hanging="180"/>
      </w:pPr>
    </w:lvl>
  </w:abstractNum>
  <w:abstractNum w:abstractNumId="23" w15:restartNumberingAfterBreak="0">
    <w:nsid w:val="73F0192F"/>
    <w:multiLevelType w:val="multilevel"/>
    <w:tmpl w:val="666E026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27480844">
    <w:abstractNumId w:val="1"/>
  </w:num>
  <w:num w:numId="2" w16cid:durableId="1895315365">
    <w:abstractNumId w:val="3"/>
  </w:num>
  <w:num w:numId="3" w16cid:durableId="344134544">
    <w:abstractNumId w:val="0"/>
  </w:num>
  <w:num w:numId="4" w16cid:durableId="121073129">
    <w:abstractNumId w:val="13"/>
  </w:num>
  <w:num w:numId="5" w16cid:durableId="1793209667">
    <w:abstractNumId w:val="17"/>
  </w:num>
  <w:num w:numId="6" w16cid:durableId="1487237713">
    <w:abstractNumId w:val="22"/>
  </w:num>
  <w:num w:numId="7" w16cid:durableId="1213076783">
    <w:abstractNumId w:val="15"/>
  </w:num>
  <w:num w:numId="8" w16cid:durableId="677075374">
    <w:abstractNumId w:val="4"/>
  </w:num>
  <w:num w:numId="9" w16cid:durableId="2110272022">
    <w:abstractNumId w:val="8"/>
  </w:num>
  <w:num w:numId="10" w16cid:durableId="972901974">
    <w:abstractNumId w:val="16"/>
  </w:num>
  <w:num w:numId="11" w16cid:durableId="1904292412">
    <w:abstractNumId w:val="13"/>
    <w:lvlOverride w:ilvl="0">
      <w:startOverride w:val="3"/>
    </w:lvlOverride>
  </w:num>
  <w:num w:numId="12" w16cid:durableId="493692455">
    <w:abstractNumId w:val="13"/>
    <w:lvlOverride w:ilvl="0">
      <w:startOverride w:val="1"/>
    </w:lvlOverride>
  </w:num>
  <w:num w:numId="13" w16cid:durableId="2139760009">
    <w:abstractNumId w:val="13"/>
    <w:lvlOverride w:ilvl="0">
      <w:startOverride w:val="1"/>
    </w:lvlOverride>
  </w:num>
  <w:num w:numId="14" w16cid:durableId="1770733298">
    <w:abstractNumId w:val="23"/>
  </w:num>
  <w:num w:numId="15" w16cid:durableId="80221863">
    <w:abstractNumId w:val="18"/>
  </w:num>
  <w:num w:numId="16" w16cid:durableId="1673485861">
    <w:abstractNumId w:val="23"/>
  </w:num>
  <w:num w:numId="17" w16cid:durableId="1166477688">
    <w:abstractNumId w:val="10"/>
  </w:num>
  <w:num w:numId="18" w16cid:durableId="805315864">
    <w:abstractNumId w:val="13"/>
    <w:lvlOverride w:ilvl="0">
      <w:startOverride w:val="1"/>
    </w:lvlOverride>
  </w:num>
  <w:num w:numId="19" w16cid:durableId="1639801201">
    <w:abstractNumId w:val="21"/>
  </w:num>
  <w:num w:numId="20" w16cid:durableId="1198465379">
    <w:abstractNumId w:val="11"/>
  </w:num>
  <w:num w:numId="21" w16cid:durableId="1992713246">
    <w:abstractNumId w:val="19"/>
  </w:num>
  <w:num w:numId="22" w16cid:durableId="618994668">
    <w:abstractNumId w:val="2"/>
    <w:lvlOverride w:ilvl="0">
      <w:startOverride w:val="1"/>
    </w:lvlOverride>
  </w:num>
  <w:num w:numId="23" w16cid:durableId="859703629">
    <w:abstractNumId w:val="20"/>
  </w:num>
  <w:num w:numId="24" w16cid:durableId="1094744699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07694064">
    <w:abstractNumId w:val="12"/>
  </w:num>
  <w:num w:numId="26" w16cid:durableId="1512574145">
    <w:abstractNumId w:val="9"/>
  </w:num>
  <w:num w:numId="27" w16cid:durableId="669793985">
    <w:abstractNumId w:val="7"/>
  </w:num>
  <w:num w:numId="28" w16cid:durableId="1034378597">
    <w:abstractNumId w:val="5"/>
  </w:num>
  <w:num w:numId="29" w16cid:durableId="909925540">
    <w:abstractNumId w:val="13"/>
    <w:lvlOverride w:ilvl="0">
      <w:startOverride w:val="1"/>
    </w:lvlOverride>
  </w:num>
  <w:num w:numId="30" w16cid:durableId="1983923553">
    <w:abstractNumId w:val="13"/>
    <w:lvlOverride w:ilvl="0">
      <w:startOverride w:val="1"/>
    </w:lvlOverride>
  </w:num>
  <w:num w:numId="31" w16cid:durableId="1422021408">
    <w:abstractNumId w:val="14"/>
  </w:num>
  <w:num w:numId="32" w16cid:durableId="18605849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37E"/>
    <w:rsid w:val="000024BF"/>
    <w:rsid w:val="00002634"/>
    <w:rsid w:val="00015B6E"/>
    <w:rsid w:val="0002685F"/>
    <w:rsid w:val="000318BD"/>
    <w:rsid w:val="00055D23"/>
    <w:rsid w:val="00063299"/>
    <w:rsid w:val="00070AFC"/>
    <w:rsid w:val="000849EA"/>
    <w:rsid w:val="000868B8"/>
    <w:rsid w:val="000A427D"/>
    <w:rsid w:val="000A7ACC"/>
    <w:rsid w:val="000C4DC3"/>
    <w:rsid w:val="000D14BF"/>
    <w:rsid w:val="000D60B3"/>
    <w:rsid w:val="000E3441"/>
    <w:rsid w:val="000F32D6"/>
    <w:rsid w:val="0011572E"/>
    <w:rsid w:val="00124B79"/>
    <w:rsid w:val="0013036D"/>
    <w:rsid w:val="00140980"/>
    <w:rsid w:val="001478F4"/>
    <w:rsid w:val="00175FF5"/>
    <w:rsid w:val="00176442"/>
    <w:rsid w:val="00194AB7"/>
    <w:rsid w:val="00196ACD"/>
    <w:rsid w:val="001A2CEA"/>
    <w:rsid w:val="001A5E4F"/>
    <w:rsid w:val="001A5ECC"/>
    <w:rsid w:val="001B0D34"/>
    <w:rsid w:val="001C2B9D"/>
    <w:rsid w:val="001C4DBF"/>
    <w:rsid w:val="001D44FA"/>
    <w:rsid w:val="001F461E"/>
    <w:rsid w:val="00206FD0"/>
    <w:rsid w:val="00214479"/>
    <w:rsid w:val="00282BE0"/>
    <w:rsid w:val="002909C4"/>
    <w:rsid w:val="002B52FF"/>
    <w:rsid w:val="002B6C24"/>
    <w:rsid w:val="00306F0E"/>
    <w:rsid w:val="00314304"/>
    <w:rsid w:val="0032100D"/>
    <w:rsid w:val="003248F1"/>
    <w:rsid w:val="0033571A"/>
    <w:rsid w:val="003360E7"/>
    <w:rsid w:val="003364D0"/>
    <w:rsid w:val="003406C9"/>
    <w:rsid w:val="00345142"/>
    <w:rsid w:val="00372588"/>
    <w:rsid w:val="003751B3"/>
    <w:rsid w:val="003774C5"/>
    <w:rsid w:val="00385EB2"/>
    <w:rsid w:val="0039037E"/>
    <w:rsid w:val="003931A9"/>
    <w:rsid w:val="003B546B"/>
    <w:rsid w:val="003B759E"/>
    <w:rsid w:val="003C4D85"/>
    <w:rsid w:val="003C771D"/>
    <w:rsid w:val="00413F4B"/>
    <w:rsid w:val="004355B9"/>
    <w:rsid w:val="004522D8"/>
    <w:rsid w:val="00456DD9"/>
    <w:rsid w:val="00491D01"/>
    <w:rsid w:val="004A2601"/>
    <w:rsid w:val="004C3046"/>
    <w:rsid w:val="004C30CE"/>
    <w:rsid w:val="004C70D5"/>
    <w:rsid w:val="004E55FA"/>
    <w:rsid w:val="004E6953"/>
    <w:rsid w:val="0050604F"/>
    <w:rsid w:val="005079CE"/>
    <w:rsid w:val="00511FE7"/>
    <w:rsid w:val="0052290F"/>
    <w:rsid w:val="00553185"/>
    <w:rsid w:val="00582043"/>
    <w:rsid w:val="00590DEC"/>
    <w:rsid w:val="00596797"/>
    <w:rsid w:val="005A1937"/>
    <w:rsid w:val="005A3803"/>
    <w:rsid w:val="005A4085"/>
    <w:rsid w:val="005D46F3"/>
    <w:rsid w:val="005E1E19"/>
    <w:rsid w:val="005F5B3E"/>
    <w:rsid w:val="00621BD9"/>
    <w:rsid w:val="00632030"/>
    <w:rsid w:val="006478AB"/>
    <w:rsid w:val="0066029B"/>
    <w:rsid w:val="00671C34"/>
    <w:rsid w:val="00695670"/>
    <w:rsid w:val="006A2EA2"/>
    <w:rsid w:val="006A4E32"/>
    <w:rsid w:val="006D56AA"/>
    <w:rsid w:val="006F3316"/>
    <w:rsid w:val="00723DDF"/>
    <w:rsid w:val="00734669"/>
    <w:rsid w:val="00736E39"/>
    <w:rsid w:val="00767E18"/>
    <w:rsid w:val="0077746B"/>
    <w:rsid w:val="007B063D"/>
    <w:rsid w:val="007B6E23"/>
    <w:rsid w:val="007F539C"/>
    <w:rsid w:val="00800878"/>
    <w:rsid w:val="0081096A"/>
    <w:rsid w:val="008139D3"/>
    <w:rsid w:val="00830794"/>
    <w:rsid w:val="0084166B"/>
    <w:rsid w:val="00851009"/>
    <w:rsid w:val="00853119"/>
    <w:rsid w:val="008722CC"/>
    <w:rsid w:val="00872844"/>
    <w:rsid w:val="008871E3"/>
    <w:rsid w:val="00895653"/>
    <w:rsid w:val="00895E9A"/>
    <w:rsid w:val="008C511D"/>
    <w:rsid w:val="008E1341"/>
    <w:rsid w:val="008E6A39"/>
    <w:rsid w:val="00905EBB"/>
    <w:rsid w:val="00910FB7"/>
    <w:rsid w:val="00921949"/>
    <w:rsid w:val="00943B65"/>
    <w:rsid w:val="00947BFB"/>
    <w:rsid w:val="009D435F"/>
    <w:rsid w:val="009D46B5"/>
    <w:rsid w:val="009F080E"/>
    <w:rsid w:val="009F0E33"/>
    <w:rsid w:val="009F2C9C"/>
    <w:rsid w:val="00A33136"/>
    <w:rsid w:val="00A40B75"/>
    <w:rsid w:val="00A41F9E"/>
    <w:rsid w:val="00A44893"/>
    <w:rsid w:val="00A727B1"/>
    <w:rsid w:val="00A72DA7"/>
    <w:rsid w:val="00A93FD4"/>
    <w:rsid w:val="00A97AE6"/>
    <w:rsid w:val="00AA45B9"/>
    <w:rsid w:val="00AD4BAD"/>
    <w:rsid w:val="00AD5E94"/>
    <w:rsid w:val="00AE04A4"/>
    <w:rsid w:val="00AE5E9A"/>
    <w:rsid w:val="00AE681D"/>
    <w:rsid w:val="00B008D2"/>
    <w:rsid w:val="00B20354"/>
    <w:rsid w:val="00B24CCA"/>
    <w:rsid w:val="00B36A4A"/>
    <w:rsid w:val="00B76832"/>
    <w:rsid w:val="00B82DAF"/>
    <w:rsid w:val="00BA5FCB"/>
    <w:rsid w:val="00BB2FCA"/>
    <w:rsid w:val="00BC0129"/>
    <w:rsid w:val="00BC15C7"/>
    <w:rsid w:val="00BD4F3A"/>
    <w:rsid w:val="00BD7E86"/>
    <w:rsid w:val="00BE2549"/>
    <w:rsid w:val="00BE6AC7"/>
    <w:rsid w:val="00BF0402"/>
    <w:rsid w:val="00C03F88"/>
    <w:rsid w:val="00C254FD"/>
    <w:rsid w:val="00C276A7"/>
    <w:rsid w:val="00C278F5"/>
    <w:rsid w:val="00C34AC7"/>
    <w:rsid w:val="00C622B9"/>
    <w:rsid w:val="00C81A25"/>
    <w:rsid w:val="00CA41B8"/>
    <w:rsid w:val="00CA50A4"/>
    <w:rsid w:val="00CA6337"/>
    <w:rsid w:val="00CC3629"/>
    <w:rsid w:val="00CE64C6"/>
    <w:rsid w:val="00D066E9"/>
    <w:rsid w:val="00D16318"/>
    <w:rsid w:val="00D16AAD"/>
    <w:rsid w:val="00D32096"/>
    <w:rsid w:val="00D40FF7"/>
    <w:rsid w:val="00D41D19"/>
    <w:rsid w:val="00D50331"/>
    <w:rsid w:val="00D64717"/>
    <w:rsid w:val="00D80777"/>
    <w:rsid w:val="00DA21BF"/>
    <w:rsid w:val="00DA68F2"/>
    <w:rsid w:val="00DB5A93"/>
    <w:rsid w:val="00DB6E2F"/>
    <w:rsid w:val="00DE0CC6"/>
    <w:rsid w:val="00E22634"/>
    <w:rsid w:val="00E415AE"/>
    <w:rsid w:val="00E55689"/>
    <w:rsid w:val="00E6063C"/>
    <w:rsid w:val="00E72B61"/>
    <w:rsid w:val="00E9066E"/>
    <w:rsid w:val="00E932A3"/>
    <w:rsid w:val="00E95695"/>
    <w:rsid w:val="00E95FAB"/>
    <w:rsid w:val="00EB326A"/>
    <w:rsid w:val="00EC5D13"/>
    <w:rsid w:val="00EE0C1A"/>
    <w:rsid w:val="00EF6A86"/>
    <w:rsid w:val="00F03991"/>
    <w:rsid w:val="00F05AC2"/>
    <w:rsid w:val="00F13052"/>
    <w:rsid w:val="00F13804"/>
    <w:rsid w:val="00F155B6"/>
    <w:rsid w:val="00F37B57"/>
    <w:rsid w:val="00F60829"/>
    <w:rsid w:val="00F65B99"/>
    <w:rsid w:val="00F805BD"/>
    <w:rsid w:val="00F943CD"/>
    <w:rsid w:val="00FC0A46"/>
    <w:rsid w:val="00FC7656"/>
    <w:rsid w:val="00FD0A0A"/>
    <w:rsid w:val="00FD0E46"/>
    <w:rsid w:val="00FE438E"/>
    <w:rsid w:val="00FE5EE2"/>
    <w:rsid w:val="00FF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741EFF"/>
  <w15:chartTrackingRefBased/>
  <w15:docId w15:val="{B18FF643-8529-48F6-BCD4-5C7B60B0D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B3E"/>
    <w:pPr>
      <w:keepNext/>
      <w:keepLines/>
      <w:numPr>
        <w:numId w:val="14"/>
      </w:numPr>
      <w:spacing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ListNumber"/>
    <w:link w:val="Heading2Char"/>
    <w:uiPriority w:val="9"/>
    <w:unhideWhenUsed/>
    <w:qFormat/>
    <w:rsid w:val="00C254FD"/>
    <w:pPr>
      <w:keepNext/>
      <w:keepLines/>
      <w:numPr>
        <w:numId w:val="4"/>
      </w:numPr>
      <w:spacing w:after="0"/>
      <w:ind w:right="288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2A3"/>
    <w:pPr>
      <w:keepNext/>
      <w:keepLines/>
      <w:numPr>
        <w:numId w:val="8"/>
      </w:numPr>
      <w:adjustRightInd w:val="0"/>
      <w:spacing w:after="0" w:line="360" w:lineRule="auto"/>
      <w:ind w:left="576" w:hanging="288"/>
      <w:contextualSpacing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2263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6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5B3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54FD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B6E2F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B6E2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B6E2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B6E2F"/>
    <w:pPr>
      <w:spacing w:after="100"/>
      <w:ind w:left="22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B6E2F"/>
    <w:pPr>
      <w:spacing w:after="100"/>
      <w:ind w:left="440"/>
    </w:pPr>
    <w:rPr>
      <w:rFonts w:cs="Times New Roman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932A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Number">
    <w:name w:val="List Number"/>
    <w:basedOn w:val="Normal"/>
    <w:uiPriority w:val="99"/>
    <w:unhideWhenUsed/>
    <w:rsid w:val="00194AB7"/>
    <w:pPr>
      <w:numPr>
        <w:numId w:val="3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CE64C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C6"/>
  </w:style>
  <w:style w:type="paragraph" w:styleId="Footer">
    <w:name w:val="footer"/>
    <w:basedOn w:val="Normal"/>
    <w:link w:val="FooterChar"/>
    <w:uiPriority w:val="99"/>
    <w:unhideWhenUsed/>
    <w:rsid w:val="00CE64C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C6"/>
  </w:style>
  <w:style w:type="paragraph" w:styleId="ListParagraph">
    <w:name w:val="List Paragraph"/>
    <w:basedOn w:val="Normal"/>
    <w:uiPriority w:val="34"/>
    <w:qFormat/>
    <w:rsid w:val="00DB5A93"/>
    <w:pPr>
      <w:ind w:left="720"/>
      <w:contextualSpacing/>
    </w:pPr>
  </w:style>
  <w:style w:type="table" w:styleId="TableGrid">
    <w:name w:val="Table Grid"/>
    <w:basedOn w:val="TableNormal"/>
    <w:uiPriority w:val="39"/>
    <w:rsid w:val="00C34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7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ie80207\Documents\Custom%20Office%20Templates\Bootloader_Knowho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42DE-6B4B-4E71-888D-3D3CFC037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Bootloader_Knowhow.dotx</Template>
  <TotalTime>0</TotalTime>
  <Pages>16</Pages>
  <Words>1162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Yan-EXT, Chaoqiang (uie80207)</dc:creator>
  <cp:keywords/>
  <dc:description/>
  <cp:lastModifiedBy>Yan, Chaoqiang (uie80207)</cp:lastModifiedBy>
  <cp:revision>115</cp:revision>
  <cp:lastPrinted>2022-05-20T10:54:00Z</cp:lastPrinted>
  <dcterms:created xsi:type="dcterms:W3CDTF">2022-04-22T02:10:00Z</dcterms:created>
  <dcterms:modified xsi:type="dcterms:W3CDTF">2022-10-28T08:04:00Z</dcterms:modified>
</cp:coreProperties>
</file>